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6D13D" w14:textId="77777777" w:rsidR="00931C0D" w:rsidRDefault="005C52A1" w:rsidP="00C36F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РФ</w:t>
      </w:r>
    </w:p>
    <w:p w14:paraId="6905C2E9" w14:textId="77777777" w:rsidR="005C52A1" w:rsidRDefault="005C52A1" w:rsidP="00C36F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1355DE" w14:textId="77777777" w:rsidR="005C52A1" w:rsidRDefault="005C52A1" w:rsidP="00C36F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«Ярославский государственный технический университет»</w:t>
      </w:r>
    </w:p>
    <w:p w14:paraId="09D1DB60" w14:textId="77777777" w:rsidR="005C52A1" w:rsidRDefault="005C52A1" w:rsidP="00C36F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«Информационные системы и технологии»</w:t>
      </w:r>
    </w:p>
    <w:p w14:paraId="52D9AE6B" w14:textId="77777777" w:rsidR="00A054CA" w:rsidRDefault="00A054CA" w:rsidP="00BB0C95">
      <w:pPr>
        <w:jc w:val="center"/>
        <w:rPr>
          <w:rFonts w:cs="Times New Roman"/>
          <w:szCs w:val="28"/>
        </w:rPr>
      </w:pPr>
    </w:p>
    <w:p w14:paraId="04050FB9" w14:textId="77777777" w:rsidR="00A054CA" w:rsidRDefault="00A054CA" w:rsidP="00BB0C95">
      <w:pPr>
        <w:jc w:val="center"/>
        <w:rPr>
          <w:rFonts w:cs="Times New Roman"/>
          <w:szCs w:val="28"/>
        </w:rPr>
      </w:pPr>
    </w:p>
    <w:p w14:paraId="5138DF4F" w14:textId="77777777" w:rsidR="00A054CA" w:rsidRDefault="00A054CA" w:rsidP="00BB0C95">
      <w:pPr>
        <w:jc w:val="center"/>
        <w:rPr>
          <w:rFonts w:cs="Times New Roman"/>
          <w:szCs w:val="28"/>
        </w:rPr>
      </w:pPr>
    </w:p>
    <w:p w14:paraId="0DDBAEE5" w14:textId="77777777" w:rsidR="00A054CA" w:rsidRDefault="00A054CA" w:rsidP="00BB0C95">
      <w:pPr>
        <w:jc w:val="center"/>
        <w:rPr>
          <w:rFonts w:cs="Times New Roman"/>
          <w:szCs w:val="28"/>
        </w:rPr>
      </w:pPr>
    </w:p>
    <w:p w14:paraId="3FD14ED3" w14:textId="77777777" w:rsidR="003E6A94" w:rsidRDefault="003E6A94" w:rsidP="00BB0C95">
      <w:pPr>
        <w:jc w:val="center"/>
        <w:rPr>
          <w:rFonts w:cs="Times New Roman"/>
          <w:szCs w:val="28"/>
        </w:rPr>
      </w:pPr>
    </w:p>
    <w:p w14:paraId="5BC9C101" w14:textId="77777777" w:rsidR="00A054CA" w:rsidRDefault="00A054CA" w:rsidP="00BB0C95">
      <w:pPr>
        <w:rPr>
          <w:rFonts w:cs="Times New Roman"/>
          <w:szCs w:val="28"/>
        </w:rPr>
      </w:pPr>
    </w:p>
    <w:p w14:paraId="65FE20B9" w14:textId="77777777" w:rsidR="00A054CA" w:rsidRDefault="00A054CA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Отчет защищен</w:t>
      </w:r>
    </w:p>
    <w:p w14:paraId="613A3F7C" w14:textId="77777777" w:rsidR="00A054CA" w:rsidRDefault="00A054CA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с оценкой ______</w:t>
      </w:r>
    </w:p>
    <w:p w14:paraId="12A24F91" w14:textId="77777777" w:rsidR="00A054CA" w:rsidRDefault="00A054CA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14:paraId="77D32725" w14:textId="2E5B00C1" w:rsidR="00A054CA" w:rsidRDefault="00A054CA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__________ </w:t>
      </w:r>
      <w:r w:rsidR="00BE591E">
        <w:rPr>
          <w:rFonts w:cs="Times New Roman"/>
          <w:szCs w:val="28"/>
        </w:rPr>
        <w:t>М. Е. Колобаев</w:t>
      </w:r>
    </w:p>
    <w:p w14:paraId="7A919C7E" w14:textId="1D395A2C" w:rsidR="00A054CA" w:rsidRPr="003C4BA2" w:rsidRDefault="00A054CA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«__» _________________</w:t>
      </w:r>
      <w:r w:rsidR="00FF32E0">
        <w:rPr>
          <w:rFonts w:cs="Times New Roman"/>
          <w:szCs w:val="28"/>
        </w:rPr>
        <w:t xml:space="preserve"> 202</w:t>
      </w:r>
      <w:r w:rsidR="004F1A1E">
        <w:rPr>
          <w:rFonts w:cs="Times New Roman"/>
          <w:szCs w:val="28"/>
        </w:rPr>
        <w:t>6</w:t>
      </w:r>
    </w:p>
    <w:p w14:paraId="3F2D76E6" w14:textId="77777777" w:rsidR="006008CF" w:rsidRDefault="006008CF" w:rsidP="006008CF">
      <w:pPr>
        <w:rPr>
          <w:rFonts w:cs="Times New Roman"/>
          <w:szCs w:val="28"/>
        </w:rPr>
      </w:pPr>
    </w:p>
    <w:p w14:paraId="4E372966" w14:textId="21324452" w:rsidR="003E6A94" w:rsidRDefault="003E6A94" w:rsidP="006008CF">
      <w:pPr>
        <w:rPr>
          <w:rFonts w:cs="Times New Roman"/>
          <w:szCs w:val="28"/>
        </w:rPr>
      </w:pPr>
    </w:p>
    <w:p w14:paraId="2073BBC2" w14:textId="77777777" w:rsidR="009905BF" w:rsidRDefault="009905BF" w:rsidP="006008CF">
      <w:pPr>
        <w:rPr>
          <w:rFonts w:cs="Times New Roman"/>
          <w:szCs w:val="28"/>
        </w:rPr>
      </w:pPr>
    </w:p>
    <w:p w14:paraId="353C11B6" w14:textId="77777777" w:rsidR="006008CF" w:rsidRDefault="006008CF" w:rsidP="006008CF">
      <w:pPr>
        <w:rPr>
          <w:rFonts w:cs="Times New Roman"/>
          <w:szCs w:val="28"/>
        </w:rPr>
      </w:pPr>
    </w:p>
    <w:p w14:paraId="5C803CEC" w14:textId="77777777" w:rsidR="00BB0C95" w:rsidRDefault="00BB0C95" w:rsidP="006008CF">
      <w:pPr>
        <w:rPr>
          <w:rFonts w:cs="Times New Roman"/>
          <w:szCs w:val="28"/>
        </w:rPr>
      </w:pPr>
    </w:p>
    <w:p w14:paraId="3EAE005A" w14:textId="58AE3B55" w:rsidR="006008CF" w:rsidRPr="008254AA" w:rsidRDefault="008254AA" w:rsidP="009A357C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 xml:space="preserve">РАЗРАБОТКА </w:t>
      </w:r>
      <w:r>
        <w:rPr>
          <w:rFonts w:cs="Times New Roman"/>
          <w:b/>
          <w:sz w:val="36"/>
          <w:szCs w:val="36"/>
          <w:lang w:val="en-US"/>
        </w:rPr>
        <w:t>REST</w:t>
      </w:r>
      <w:r w:rsidRPr="008254AA">
        <w:rPr>
          <w:rFonts w:cs="Times New Roman"/>
          <w:b/>
          <w:sz w:val="36"/>
          <w:szCs w:val="36"/>
        </w:rPr>
        <w:t xml:space="preserve"> </w:t>
      </w:r>
      <w:r>
        <w:rPr>
          <w:rFonts w:cs="Times New Roman"/>
          <w:b/>
          <w:sz w:val="36"/>
          <w:szCs w:val="36"/>
          <w:lang w:val="en-US"/>
        </w:rPr>
        <w:t>API</w:t>
      </w:r>
      <w:r>
        <w:rPr>
          <w:rFonts w:cs="Times New Roman"/>
          <w:b/>
          <w:sz w:val="36"/>
          <w:szCs w:val="36"/>
        </w:rPr>
        <w:t xml:space="preserve"> ДЛЯ ПРЕДМЕТНОЙ ОБЛАСТИ «КЛИЕНТЫ» С ПОДДЕРЖКОЙ ОПЕРАЦИЙ </w:t>
      </w:r>
      <w:r>
        <w:rPr>
          <w:rFonts w:cs="Times New Roman"/>
          <w:b/>
          <w:sz w:val="36"/>
          <w:szCs w:val="36"/>
          <w:lang w:val="en-US"/>
        </w:rPr>
        <w:t>GET</w:t>
      </w:r>
      <w:r w:rsidRPr="008254AA">
        <w:rPr>
          <w:rFonts w:cs="Times New Roman"/>
          <w:b/>
          <w:sz w:val="36"/>
          <w:szCs w:val="36"/>
        </w:rPr>
        <w:t xml:space="preserve">, </w:t>
      </w:r>
      <w:r>
        <w:rPr>
          <w:rFonts w:cs="Times New Roman"/>
          <w:b/>
          <w:sz w:val="36"/>
          <w:szCs w:val="36"/>
          <w:lang w:val="en-US"/>
        </w:rPr>
        <w:t>POST</w:t>
      </w:r>
      <w:r w:rsidRPr="008254AA">
        <w:rPr>
          <w:rFonts w:cs="Times New Roman"/>
          <w:b/>
          <w:sz w:val="36"/>
          <w:szCs w:val="36"/>
        </w:rPr>
        <w:t xml:space="preserve">, </w:t>
      </w:r>
      <w:r>
        <w:rPr>
          <w:rFonts w:cs="Times New Roman"/>
          <w:b/>
          <w:sz w:val="36"/>
          <w:szCs w:val="36"/>
          <w:lang w:val="en-US"/>
        </w:rPr>
        <w:t>PUT</w:t>
      </w:r>
      <w:r w:rsidRPr="008254AA">
        <w:rPr>
          <w:rFonts w:cs="Times New Roman"/>
          <w:b/>
          <w:sz w:val="36"/>
          <w:szCs w:val="36"/>
        </w:rPr>
        <w:t xml:space="preserve">, </w:t>
      </w:r>
      <w:r>
        <w:rPr>
          <w:rFonts w:cs="Times New Roman"/>
          <w:b/>
          <w:sz w:val="36"/>
          <w:szCs w:val="36"/>
          <w:lang w:val="en-US"/>
        </w:rPr>
        <w:t>PATCH</w:t>
      </w:r>
      <w:r w:rsidRPr="008254AA">
        <w:rPr>
          <w:rFonts w:cs="Times New Roman"/>
          <w:b/>
          <w:sz w:val="36"/>
          <w:szCs w:val="36"/>
        </w:rPr>
        <w:t xml:space="preserve">, </w:t>
      </w:r>
      <w:r>
        <w:rPr>
          <w:rFonts w:cs="Times New Roman"/>
          <w:b/>
          <w:sz w:val="36"/>
          <w:szCs w:val="36"/>
          <w:lang w:val="en-US"/>
        </w:rPr>
        <w:t>DELETE</w:t>
      </w:r>
    </w:p>
    <w:p w14:paraId="345055A3" w14:textId="77777777" w:rsidR="00BB0C95" w:rsidRPr="003E6A94" w:rsidRDefault="00BB0C95" w:rsidP="009A357C">
      <w:pPr>
        <w:jc w:val="center"/>
        <w:rPr>
          <w:rFonts w:cs="Times New Roman"/>
          <w:b/>
          <w:szCs w:val="28"/>
        </w:rPr>
      </w:pPr>
    </w:p>
    <w:p w14:paraId="08F218FF" w14:textId="4273B339" w:rsidR="00BB0C95" w:rsidRPr="002E0225" w:rsidRDefault="004C13E8" w:rsidP="009A357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о лабораторной работе №</w:t>
      </w:r>
      <w:r w:rsidR="004F1A1E">
        <w:rPr>
          <w:rFonts w:cs="Times New Roman"/>
          <w:szCs w:val="28"/>
        </w:rPr>
        <w:t>1</w:t>
      </w:r>
    </w:p>
    <w:p w14:paraId="4AB5ACC0" w14:textId="0E197B40" w:rsidR="004C13E8" w:rsidRDefault="004C13E8" w:rsidP="009A357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«</w:t>
      </w:r>
      <w:r w:rsidR="004F1A1E">
        <w:rPr>
          <w:rFonts w:cs="Times New Roman"/>
          <w:szCs w:val="28"/>
        </w:rPr>
        <w:t>Бэкенд разработка веб-приложений</w:t>
      </w:r>
      <w:r>
        <w:rPr>
          <w:rFonts w:cs="Times New Roman"/>
          <w:szCs w:val="28"/>
        </w:rPr>
        <w:t>»</w:t>
      </w:r>
    </w:p>
    <w:p w14:paraId="36B131D8" w14:textId="77777777" w:rsidR="007365E5" w:rsidRDefault="007365E5" w:rsidP="009A357C">
      <w:pPr>
        <w:jc w:val="center"/>
        <w:rPr>
          <w:rFonts w:cs="Times New Roman"/>
          <w:szCs w:val="28"/>
        </w:rPr>
      </w:pPr>
    </w:p>
    <w:p w14:paraId="46D1FB1E" w14:textId="1086CADF" w:rsidR="000D599E" w:rsidRPr="00FF0A0C" w:rsidRDefault="007365E5" w:rsidP="000D59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ЯГТУ</w:t>
      </w:r>
      <w:r w:rsidR="004F4EF6">
        <w:rPr>
          <w:rFonts w:cs="Times New Roman"/>
          <w:szCs w:val="28"/>
        </w:rPr>
        <w:t xml:space="preserve"> </w:t>
      </w:r>
      <w:r w:rsidR="00965759">
        <w:rPr>
          <w:rFonts w:cs="Times New Roman"/>
          <w:szCs w:val="28"/>
        </w:rPr>
        <w:t>09</w:t>
      </w:r>
      <w:r w:rsidR="004F4EF6">
        <w:rPr>
          <w:rFonts w:cs="Times New Roman"/>
          <w:szCs w:val="28"/>
        </w:rPr>
        <w:t>.</w:t>
      </w:r>
      <w:r w:rsidR="00965759">
        <w:rPr>
          <w:rFonts w:cs="Times New Roman"/>
          <w:szCs w:val="28"/>
        </w:rPr>
        <w:t>03</w:t>
      </w:r>
      <w:r w:rsidR="004F4EF6">
        <w:rPr>
          <w:rFonts w:cs="Times New Roman"/>
          <w:szCs w:val="28"/>
        </w:rPr>
        <w:t>.</w:t>
      </w:r>
      <w:r w:rsidR="00965759">
        <w:rPr>
          <w:rFonts w:cs="Times New Roman"/>
          <w:szCs w:val="28"/>
        </w:rPr>
        <w:t>04</w:t>
      </w:r>
      <w:r w:rsidR="004F4EF6">
        <w:rPr>
          <w:rFonts w:cs="Times New Roman"/>
          <w:szCs w:val="28"/>
        </w:rPr>
        <w:t xml:space="preserve"> </w:t>
      </w:r>
      <w:r w:rsidR="000D599E">
        <w:rPr>
          <w:rFonts w:cs="Times New Roman"/>
          <w:szCs w:val="28"/>
        </w:rPr>
        <w:t>–</w:t>
      </w:r>
      <w:r w:rsidR="004F4EF6">
        <w:rPr>
          <w:rFonts w:cs="Times New Roman"/>
          <w:szCs w:val="28"/>
        </w:rPr>
        <w:t xml:space="preserve"> 00</w:t>
      </w:r>
      <w:r w:rsidR="00D87605">
        <w:rPr>
          <w:rFonts w:cs="Times New Roman"/>
          <w:szCs w:val="28"/>
        </w:rPr>
        <w:t>7</w:t>
      </w:r>
      <w:r w:rsidR="00FF0A0C">
        <w:rPr>
          <w:rFonts w:cs="Times New Roman"/>
          <w:szCs w:val="28"/>
        </w:rPr>
        <w:t xml:space="preserve"> ЛР</w:t>
      </w:r>
    </w:p>
    <w:p w14:paraId="009B8AF7" w14:textId="77777777" w:rsidR="007B459F" w:rsidRDefault="007B459F" w:rsidP="000D599E">
      <w:pPr>
        <w:jc w:val="center"/>
        <w:rPr>
          <w:rFonts w:cs="Times New Roman"/>
          <w:szCs w:val="28"/>
        </w:rPr>
      </w:pPr>
    </w:p>
    <w:p w14:paraId="6A2EC9C5" w14:textId="77777777" w:rsidR="007B459F" w:rsidRDefault="007B459F" w:rsidP="000D599E">
      <w:pPr>
        <w:jc w:val="center"/>
        <w:rPr>
          <w:rFonts w:cs="Times New Roman"/>
          <w:szCs w:val="28"/>
        </w:rPr>
      </w:pPr>
    </w:p>
    <w:p w14:paraId="1EC7D7F6" w14:textId="77777777" w:rsidR="009905BF" w:rsidRDefault="009905BF" w:rsidP="000D599E">
      <w:pPr>
        <w:jc w:val="center"/>
        <w:rPr>
          <w:rFonts w:cs="Times New Roman"/>
          <w:szCs w:val="28"/>
        </w:rPr>
      </w:pPr>
    </w:p>
    <w:p w14:paraId="25DB0E7A" w14:textId="77777777" w:rsidR="007B459F" w:rsidRDefault="007B459F" w:rsidP="006F6916">
      <w:pPr>
        <w:rPr>
          <w:rFonts w:cs="Times New Roman"/>
          <w:szCs w:val="28"/>
        </w:rPr>
      </w:pPr>
    </w:p>
    <w:p w14:paraId="5FC72414" w14:textId="77777777" w:rsidR="003E6A94" w:rsidRDefault="003E6A94" w:rsidP="000D599E">
      <w:pPr>
        <w:jc w:val="center"/>
        <w:rPr>
          <w:rFonts w:cs="Times New Roman"/>
          <w:szCs w:val="28"/>
        </w:rPr>
      </w:pPr>
    </w:p>
    <w:p w14:paraId="75BFF139" w14:textId="77777777" w:rsidR="007B459F" w:rsidRDefault="007B459F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Отчет выполнил</w:t>
      </w:r>
    </w:p>
    <w:p w14:paraId="5F960F5E" w14:textId="77777777" w:rsidR="007B459F" w:rsidRDefault="007B459F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ЦПИ-</w:t>
      </w:r>
      <w:r w:rsidR="00D1189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1</w:t>
      </w:r>
    </w:p>
    <w:p w14:paraId="1AD86623" w14:textId="77777777" w:rsidR="007B459F" w:rsidRDefault="007B459F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__________ </w:t>
      </w:r>
      <w:r w:rsidR="007762C6">
        <w:rPr>
          <w:rFonts w:cs="Times New Roman"/>
          <w:szCs w:val="28"/>
        </w:rPr>
        <w:t>А. В. Морев</w:t>
      </w:r>
    </w:p>
    <w:p w14:paraId="7AD31026" w14:textId="1EF508CE" w:rsidR="00FF32E0" w:rsidRPr="00D11890" w:rsidRDefault="00FF32E0" w:rsidP="004A13DD">
      <w:pPr>
        <w:ind w:firstLine="5387"/>
        <w:rPr>
          <w:rFonts w:cs="Times New Roman"/>
          <w:szCs w:val="28"/>
        </w:rPr>
      </w:pPr>
      <w:r>
        <w:rPr>
          <w:rFonts w:cs="Times New Roman"/>
          <w:szCs w:val="28"/>
        </w:rPr>
        <w:t>«__» _________________ 202</w:t>
      </w:r>
      <w:r w:rsidR="008254AA">
        <w:rPr>
          <w:rFonts w:cs="Times New Roman"/>
          <w:szCs w:val="28"/>
        </w:rPr>
        <w:t>6</w:t>
      </w:r>
    </w:p>
    <w:p w14:paraId="0E1F6DEE" w14:textId="77777777" w:rsidR="00FF32E0" w:rsidRDefault="00FF32E0" w:rsidP="00FF32E0">
      <w:pPr>
        <w:rPr>
          <w:rFonts w:cs="Times New Roman"/>
          <w:szCs w:val="28"/>
        </w:rPr>
      </w:pPr>
    </w:p>
    <w:p w14:paraId="66C8FB21" w14:textId="77777777" w:rsidR="00FF32E0" w:rsidRDefault="00FF32E0" w:rsidP="007B459F">
      <w:pPr>
        <w:rPr>
          <w:rFonts w:cs="Times New Roman"/>
          <w:szCs w:val="28"/>
        </w:rPr>
      </w:pPr>
    </w:p>
    <w:p w14:paraId="47571F9E" w14:textId="5DF7144C" w:rsidR="0085067B" w:rsidRDefault="0085067B" w:rsidP="007B459F">
      <w:pPr>
        <w:rPr>
          <w:rFonts w:cs="Times New Roman"/>
          <w:szCs w:val="28"/>
        </w:rPr>
      </w:pPr>
    </w:p>
    <w:p w14:paraId="7464C930" w14:textId="77777777" w:rsidR="0085067B" w:rsidRDefault="0085067B" w:rsidP="007B459F">
      <w:pPr>
        <w:rPr>
          <w:rFonts w:cs="Times New Roman"/>
          <w:szCs w:val="28"/>
        </w:rPr>
      </w:pPr>
    </w:p>
    <w:p w14:paraId="598719A4" w14:textId="77777777" w:rsidR="0085067B" w:rsidRDefault="0085067B" w:rsidP="007B459F">
      <w:pPr>
        <w:rPr>
          <w:rFonts w:cs="Times New Roman"/>
          <w:szCs w:val="28"/>
        </w:rPr>
      </w:pPr>
    </w:p>
    <w:p w14:paraId="2EEF954D" w14:textId="071BD522" w:rsidR="0085067B" w:rsidRPr="006F6916" w:rsidRDefault="0085067B" w:rsidP="0085067B">
      <w:pPr>
        <w:jc w:val="center"/>
        <w:rPr>
          <w:rFonts w:cs="Times New Roman"/>
          <w:szCs w:val="28"/>
        </w:rPr>
      </w:pPr>
      <w:r w:rsidRPr="00117167">
        <w:rPr>
          <w:rFonts w:cs="Times New Roman"/>
          <w:szCs w:val="28"/>
        </w:rPr>
        <w:t>202</w:t>
      </w:r>
      <w:r w:rsidR="008254AA">
        <w:rPr>
          <w:rFonts w:cs="Times New Roman"/>
          <w:szCs w:val="28"/>
        </w:rPr>
        <w:t>6</w:t>
      </w:r>
    </w:p>
    <w:p w14:paraId="383F73F4" w14:textId="77777777" w:rsidR="0085067B" w:rsidRPr="0085067B" w:rsidRDefault="0085067B" w:rsidP="0085067B">
      <w:pPr>
        <w:jc w:val="center"/>
        <w:rPr>
          <w:rFonts w:cs="Times New Roman"/>
          <w:szCs w:val="28"/>
        </w:rPr>
        <w:sectPr w:rsidR="0085067B" w:rsidRPr="0085067B" w:rsidSect="0085067B">
          <w:headerReference w:type="default" r:id="rId8"/>
          <w:type w:val="continuous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</w:p>
    <w:sdt>
      <w:sdtPr>
        <w:id w:val="-1678025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502E54" w14:textId="57E461A6" w:rsidR="004A13DD" w:rsidRDefault="00503176" w:rsidP="001D1FF9">
          <w:pPr>
            <w:spacing w:line="720" w:lineRule="auto"/>
          </w:pPr>
          <w:r>
            <w:t>Содержание</w:t>
          </w:r>
        </w:p>
        <w:p w14:paraId="2CFB8E8D" w14:textId="57032270" w:rsidR="005D6F9F" w:rsidRDefault="004A13DD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4476436" w:history="1">
            <w:r w:rsidR="005D6F9F" w:rsidRPr="00A74C4E">
              <w:rPr>
                <w:rStyle w:val="aa"/>
                <w:noProof/>
              </w:rPr>
              <w:t>1 Цель работы</w:t>
            </w:r>
            <w:r w:rsidR="005D6F9F">
              <w:rPr>
                <w:noProof/>
                <w:webHidden/>
              </w:rPr>
              <w:tab/>
            </w:r>
            <w:r w:rsidR="005D6F9F">
              <w:rPr>
                <w:noProof/>
                <w:webHidden/>
              </w:rPr>
              <w:fldChar w:fldCharType="begin"/>
            </w:r>
            <w:r w:rsidR="005D6F9F">
              <w:rPr>
                <w:noProof/>
                <w:webHidden/>
              </w:rPr>
              <w:instrText xml:space="preserve"> PAGEREF _Toc224476436 \h </w:instrText>
            </w:r>
            <w:r w:rsidR="005D6F9F">
              <w:rPr>
                <w:noProof/>
                <w:webHidden/>
              </w:rPr>
            </w:r>
            <w:r w:rsidR="005D6F9F">
              <w:rPr>
                <w:noProof/>
                <w:webHidden/>
              </w:rPr>
              <w:fldChar w:fldCharType="separate"/>
            </w:r>
            <w:r w:rsidR="005D6F9F">
              <w:rPr>
                <w:noProof/>
                <w:webHidden/>
              </w:rPr>
              <w:t>3</w:t>
            </w:r>
            <w:r w:rsidR="005D6F9F">
              <w:rPr>
                <w:noProof/>
                <w:webHidden/>
              </w:rPr>
              <w:fldChar w:fldCharType="end"/>
            </w:r>
          </w:hyperlink>
        </w:p>
        <w:p w14:paraId="49989376" w14:textId="77ECE6D2" w:rsidR="005D6F9F" w:rsidRDefault="005D6F9F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37" w:history="1">
            <w:r w:rsidRPr="00A74C4E">
              <w:rPr>
                <w:rStyle w:val="aa"/>
                <w:noProof/>
              </w:rPr>
              <w:t>2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E058" w14:textId="7C2B275E" w:rsidR="005D6F9F" w:rsidRDefault="005D6F9F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38" w:history="1">
            <w:r w:rsidRPr="00A74C4E">
              <w:rPr>
                <w:rStyle w:val="aa"/>
                <w:noProof/>
              </w:rPr>
              <w:t>3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7EF1" w14:textId="4A841AB1" w:rsidR="005D6F9F" w:rsidRDefault="005D6F9F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39" w:history="1">
            <w:r w:rsidRPr="00A74C4E">
              <w:rPr>
                <w:rStyle w:val="aa"/>
                <w:noProof/>
              </w:rPr>
              <w:t>3.1 Описание и применение ручек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977A" w14:textId="499D2D78" w:rsidR="005D6F9F" w:rsidRDefault="005D6F9F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0" w:history="1">
            <w:r w:rsidRPr="00A74C4E">
              <w:rPr>
                <w:rStyle w:val="aa"/>
                <w:noProof/>
              </w:rPr>
              <w:t xml:space="preserve">3.1.1 </w:t>
            </w:r>
            <w:r w:rsidRPr="00A74C4E">
              <w:rPr>
                <w:rStyle w:val="aa"/>
                <w:noProof/>
                <w:lang w:val="en-US"/>
              </w:rPr>
              <w:t>AuthController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F871" w14:textId="440249C3" w:rsidR="005D6F9F" w:rsidRDefault="005D6F9F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1" w:history="1">
            <w:r w:rsidRPr="00A74C4E">
              <w:rPr>
                <w:rStyle w:val="aa"/>
                <w:noProof/>
                <w:lang w:val="en-US"/>
              </w:rPr>
              <w:t>3.1.2 UserController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C7B7" w14:textId="5F9893AD" w:rsidR="005D6F9F" w:rsidRDefault="005D6F9F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2" w:history="1">
            <w:r w:rsidRPr="00A74C4E">
              <w:rPr>
                <w:rStyle w:val="aa"/>
                <w:noProof/>
                <w:lang w:val="en-US"/>
              </w:rPr>
              <w:t>3.1.3 ClientController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7F4" w14:textId="61994033" w:rsidR="005D6F9F" w:rsidRDefault="005D6F9F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3" w:history="1">
            <w:r w:rsidRPr="00A74C4E">
              <w:rPr>
                <w:rStyle w:val="aa"/>
                <w:noProof/>
              </w:rPr>
              <w:t>3.2 Проверка доступа без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E78A0" w14:textId="55CD7E0C" w:rsidR="005D6F9F" w:rsidRDefault="005D6F9F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4" w:history="1">
            <w:r w:rsidRPr="00A74C4E">
              <w:rPr>
                <w:rStyle w:val="aa"/>
                <w:noProof/>
              </w:rPr>
              <w:t>3.3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7BED" w14:textId="5492463E" w:rsidR="005D6F9F" w:rsidRDefault="005D6F9F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5" w:history="1">
            <w:r w:rsidRPr="00A74C4E">
              <w:rPr>
                <w:rStyle w:val="aa"/>
                <w:noProof/>
              </w:rPr>
              <w:t>3.4 Обработка оши</w:t>
            </w:r>
            <w:r w:rsidRPr="00A74C4E">
              <w:rPr>
                <w:rStyle w:val="aa"/>
                <w:noProof/>
              </w:rPr>
              <w:t>б</w:t>
            </w:r>
            <w:r w:rsidRPr="00A74C4E">
              <w:rPr>
                <w:rStyle w:val="aa"/>
                <w:noProof/>
              </w:rPr>
              <w:t>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CF8DB" w14:textId="77737E26" w:rsidR="005D6F9F" w:rsidRDefault="005D6F9F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6" w:history="1">
            <w:r w:rsidRPr="00A74C4E">
              <w:rPr>
                <w:rStyle w:val="aa"/>
                <w:noProof/>
              </w:rPr>
              <w:t xml:space="preserve">3.5 Описание </w:t>
            </w:r>
            <w:r w:rsidRPr="00A74C4E">
              <w:rPr>
                <w:rStyle w:val="aa"/>
                <w:noProof/>
                <w:lang w:val="en-US"/>
              </w:rPr>
              <w:t>README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C785" w14:textId="04628BFE" w:rsidR="005D6F9F" w:rsidRDefault="005D6F9F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76447" w:history="1">
            <w:r w:rsidRPr="00A74C4E">
              <w:rPr>
                <w:rStyle w:val="aa"/>
                <w:noProof/>
              </w:rPr>
              <w:t xml:space="preserve">Приложение А. </w:t>
            </w:r>
            <w:r w:rsidRPr="00A74C4E">
              <w:rPr>
                <w:rStyle w:val="aa"/>
                <w:noProof/>
                <w:lang w:val="en-US"/>
              </w:rPr>
              <w:t>README</w:t>
            </w:r>
            <w:r w:rsidRPr="00A74C4E">
              <w:rPr>
                <w:rStyle w:val="aa"/>
                <w:noProof/>
              </w:rPr>
              <w:t>.</w:t>
            </w:r>
            <w:r w:rsidRPr="00A74C4E">
              <w:rPr>
                <w:rStyle w:val="aa"/>
                <w:noProof/>
                <w:lang w:val="en-US"/>
              </w:rPr>
              <w:t>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BD06" w14:textId="6F83C3CD" w:rsidR="004A13DD" w:rsidRDefault="004A13DD">
          <w:r>
            <w:rPr>
              <w:b/>
              <w:bCs/>
            </w:rPr>
            <w:fldChar w:fldCharType="end"/>
          </w:r>
        </w:p>
      </w:sdtContent>
    </w:sdt>
    <w:p w14:paraId="11D293CE" w14:textId="77777777" w:rsidR="004A13DD" w:rsidRDefault="004A13DD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0C745E" w14:textId="634A7F8C" w:rsidR="002C5F92" w:rsidRDefault="002C5F92" w:rsidP="002C5F92">
      <w:pPr>
        <w:pStyle w:val="1"/>
      </w:pPr>
      <w:bookmarkStart w:id="0" w:name="_Toc224476436"/>
      <w:r>
        <w:lastRenderedPageBreak/>
        <w:t>1 Цель работы</w:t>
      </w:r>
      <w:bookmarkEnd w:id="0"/>
    </w:p>
    <w:p w14:paraId="567D0CCB" w14:textId="3AF77C7F" w:rsidR="002C5F92" w:rsidRDefault="00D65543" w:rsidP="00A9101D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лабораторной работы является проектирование и реализация серверного приложения, предоставляющего </w:t>
      </w:r>
      <w:r>
        <w:rPr>
          <w:rFonts w:cs="Times New Roman"/>
          <w:szCs w:val="28"/>
          <w:lang w:val="en-US"/>
        </w:rPr>
        <w:t>REST</w:t>
      </w:r>
      <w:r w:rsidRPr="00D655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</w:rPr>
        <w:t xml:space="preserve"> для управления сущностями выбранной предметной области. Приложение должно корректно обрабатывать запросы клиента, возвращать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>-статусы,</w:t>
      </w:r>
      <w:r w:rsidRPr="00D655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JSON</w:t>
      </w:r>
      <w:r>
        <w:rPr>
          <w:rFonts w:cs="Times New Roman"/>
          <w:szCs w:val="28"/>
        </w:rPr>
        <w:t>-ответы и сообщения об ошибках в едином формате.</w:t>
      </w:r>
    </w:p>
    <w:p w14:paraId="436FF4A5" w14:textId="390935FC" w:rsidR="00D65543" w:rsidRDefault="00D65543" w:rsidP="00A9101D">
      <w:pPr>
        <w:ind w:firstLine="567"/>
        <w:rPr>
          <w:rFonts w:cs="Times New Roman"/>
          <w:szCs w:val="28"/>
        </w:rPr>
      </w:pPr>
    </w:p>
    <w:p w14:paraId="3168C86F" w14:textId="32BE96D1" w:rsidR="00D65543" w:rsidRDefault="00D65543" w:rsidP="00A9101D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Студент должен разработать приложение, которое:</w:t>
      </w:r>
    </w:p>
    <w:p w14:paraId="1EBF705E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Предоставляет REST API для работы минимум с одной основной сущностью.</w:t>
      </w:r>
    </w:p>
    <w:p w14:paraId="314697E5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Поддерживает полный набор CRUD-операций.</w:t>
      </w:r>
    </w:p>
    <w:p w14:paraId="7C3E0C8C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Реализует обязательную авторизацию пользователей.</w:t>
      </w:r>
    </w:p>
    <w:p w14:paraId="73744753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Реализует обработку ошибок в стиле REST.</w:t>
      </w:r>
    </w:p>
    <w:p w14:paraId="4EE12DB8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Выполняет валидацию входных данных.</w:t>
      </w:r>
    </w:p>
    <w:p w14:paraId="2FA3BB58" w14:textId="77777777" w:rsidR="00D65543" w:rsidRPr="00D65543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rPr>
          <w:rFonts w:cs="Times New Roman"/>
          <w:szCs w:val="28"/>
        </w:rPr>
      </w:pPr>
      <w:r w:rsidRPr="00D65543">
        <w:rPr>
          <w:rFonts w:cs="Times New Roman"/>
          <w:szCs w:val="28"/>
        </w:rPr>
        <w:t>Возвращает ответы в формате JSON.</w:t>
      </w:r>
    </w:p>
    <w:p w14:paraId="2735FAAB" w14:textId="77777777" w:rsidR="00D16456" w:rsidRDefault="00D65543" w:rsidP="00360AAE">
      <w:pPr>
        <w:pStyle w:val="ac"/>
        <w:numPr>
          <w:ilvl w:val="0"/>
          <w:numId w:val="10"/>
        </w:numPr>
        <w:tabs>
          <w:tab w:val="left" w:pos="851"/>
        </w:tabs>
        <w:spacing w:line="20" w:lineRule="atLeast"/>
        <w:ind w:left="0" w:firstLine="567"/>
        <w:jc w:val="left"/>
        <w:rPr>
          <w:rFonts w:cs="Times New Roman"/>
          <w:szCs w:val="28"/>
        </w:rPr>
      </w:pPr>
      <w:r w:rsidRPr="00D16456">
        <w:rPr>
          <w:rFonts w:cs="Times New Roman"/>
          <w:szCs w:val="28"/>
        </w:rPr>
        <w:t>Использует базу данных, размещённую на сервере преподавателя.</w:t>
      </w:r>
    </w:p>
    <w:p w14:paraId="50690F71" w14:textId="5E6015EC" w:rsidR="002C5F92" w:rsidRPr="00D16456" w:rsidRDefault="002C5F92" w:rsidP="00360AAE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jc w:val="left"/>
        <w:rPr>
          <w:rFonts w:cs="Times New Roman"/>
          <w:szCs w:val="28"/>
        </w:rPr>
      </w:pPr>
      <w:r w:rsidRPr="00D16456">
        <w:rPr>
          <w:rFonts w:cs="Times New Roman"/>
          <w:szCs w:val="28"/>
        </w:rPr>
        <w:br w:type="page"/>
      </w:r>
    </w:p>
    <w:p w14:paraId="3649A8B5" w14:textId="23DCB260" w:rsidR="002E6DC7" w:rsidRDefault="002C5F92" w:rsidP="00B86058">
      <w:pPr>
        <w:pStyle w:val="1"/>
      </w:pPr>
      <w:bookmarkStart w:id="1" w:name="_Toc224476437"/>
      <w:r>
        <w:lastRenderedPageBreak/>
        <w:t xml:space="preserve">2 </w:t>
      </w:r>
      <w:r w:rsidR="00075B79">
        <w:t xml:space="preserve">Описание </w:t>
      </w:r>
      <w:r w:rsidR="00FA796B">
        <w:t>предметной</w:t>
      </w:r>
      <w:r w:rsidR="00075B79">
        <w:t xml:space="preserve"> области</w:t>
      </w:r>
      <w:bookmarkEnd w:id="1"/>
    </w:p>
    <w:p w14:paraId="64B3DD1F" w14:textId="433F198F" w:rsidR="006D08DC" w:rsidRDefault="006D08DC" w:rsidP="006D08DC">
      <w:pPr>
        <w:ind w:firstLine="567"/>
      </w:pPr>
      <w:r>
        <w:t>Выбранная предметная область – Вариант №7 «Клиенты».</w:t>
      </w:r>
      <w:r w:rsidR="007F0947">
        <w:t xml:space="preserve"> В ней основной сущностью является сущность «</w:t>
      </w:r>
      <w:r w:rsidR="007F0947">
        <w:rPr>
          <w:lang w:val="en-US"/>
        </w:rPr>
        <w:t>Client</w:t>
      </w:r>
      <w:r w:rsidR="007F0947">
        <w:t>» со следующими полями:</w:t>
      </w:r>
    </w:p>
    <w:p w14:paraId="66C468C6" w14:textId="6F4FEF8C" w:rsidR="007F0947" w:rsidRP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id,</w:t>
      </w:r>
    </w:p>
    <w:p w14:paraId="68A5AE4A" w14:textId="0E1D1770" w:rsidR="007F0947" w:rsidRP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>,</w:t>
      </w:r>
    </w:p>
    <w:p w14:paraId="0D18EBB2" w14:textId="3D26DEC8" w:rsidR="007F0947" w:rsidRP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phone,</w:t>
      </w:r>
    </w:p>
    <w:p w14:paraId="173D7A72" w14:textId="5E883AB7" w:rsidR="007F0947" w:rsidRP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email,</w:t>
      </w:r>
    </w:p>
    <w:p w14:paraId="2B415B3E" w14:textId="170F539A" w:rsidR="007F0947" w:rsidRP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discount,</w:t>
      </w:r>
    </w:p>
    <w:p w14:paraId="420700C7" w14:textId="117A2AA6" w:rsidR="007F0947" w:rsidRDefault="007F0947" w:rsidP="007F0947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verified.</w:t>
      </w:r>
    </w:p>
    <w:p w14:paraId="16C2E7D7" w14:textId="01FD4E01" w:rsidR="00B917C5" w:rsidRDefault="00B917C5" w:rsidP="00B917C5">
      <w:pPr>
        <w:tabs>
          <w:tab w:val="left" w:pos="851"/>
        </w:tabs>
      </w:pPr>
    </w:p>
    <w:p w14:paraId="6DA63947" w14:textId="59471230" w:rsidR="00B917C5" w:rsidRDefault="00B917C5" w:rsidP="00B917C5">
      <w:pPr>
        <w:tabs>
          <w:tab w:val="left" w:pos="851"/>
        </w:tabs>
        <w:ind w:firstLine="567"/>
      </w:pPr>
      <w:r>
        <w:t>Дополнительно в серверном приложении имеется сущность «</w:t>
      </w:r>
      <w:r>
        <w:rPr>
          <w:lang w:val="en-US"/>
        </w:rPr>
        <w:t>User</w:t>
      </w:r>
      <w:r>
        <w:t>», представляющая собой пользователей, имеющими доступ к сущностям «</w:t>
      </w:r>
      <w:r>
        <w:rPr>
          <w:lang w:val="en-US"/>
        </w:rPr>
        <w:t>Client</w:t>
      </w:r>
      <w:r>
        <w:t>».</w:t>
      </w:r>
      <w:r w:rsidR="00B42FE2">
        <w:t xml:space="preserve"> Поля сущности «</w:t>
      </w:r>
      <w:r w:rsidR="00B42FE2">
        <w:rPr>
          <w:lang w:val="en-US"/>
        </w:rPr>
        <w:t>User</w:t>
      </w:r>
      <w:r w:rsidR="00B42FE2">
        <w:t>» представлены в списке ниже:</w:t>
      </w:r>
    </w:p>
    <w:p w14:paraId="1691AE15" w14:textId="1952F87B" w:rsidR="00B42FE2" w:rsidRPr="00B42FE2" w:rsidRDefault="00B42FE2" w:rsidP="00B42FE2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id,</w:t>
      </w:r>
    </w:p>
    <w:p w14:paraId="1F13531D" w14:textId="1E5A892A" w:rsidR="00B42FE2" w:rsidRPr="00B42FE2" w:rsidRDefault="00B42FE2" w:rsidP="00B42FE2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login,</w:t>
      </w:r>
    </w:p>
    <w:p w14:paraId="124CDAE4" w14:textId="6B57D176" w:rsidR="00B42FE2" w:rsidRDefault="00B42FE2" w:rsidP="00B42FE2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hashPassword</w:t>
      </w:r>
      <w:proofErr w:type="spellEnd"/>
      <w:r>
        <w:rPr>
          <w:lang w:val="en-US"/>
        </w:rPr>
        <w:t>.</w:t>
      </w:r>
    </w:p>
    <w:p w14:paraId="230B8644" w14:textId="0C2AB5D9" w:rsidR="008E1352" w:rsidRDefault="008E1352" w:rsidP="008E1352">
      <w:pPr>
        <w:pStyle w:val="ac"/>
        <w:tabs>
          <w:tab w:val="left" w:pos="851"/>
        </w:tabs>
        <w:ind w:left="567"/>
      </w:pPr>
    </w:p>
    <w:p w14:paraId="5D8F02D2" w14:textId="39D4FAE0" w:rsidR="008E1352" w:rsidRDefault="008E1352" w:rsidP="008E1352">
      <w:pPr>
        <w:pStyle w:val="ac"/>
        <w:tabs>
          <w:tab w:val="left" w:pos="851"/>
        </w:tabs>
        <w:ind w:left="0" w:firstLine="567"/>
      </w:pPr>
      <w:r>
        <w:t xml:space="preserve">Так как в серверном приложении используется авторизация с помощью </w:t>
      </w:r>
      <w:r>
        <w:rPr>
          <w:lang w:val="en-US"/>
        </w:rPr>
        <w:t>JWT</w:t>
      </w:r>
      <w:r>
        <w:t>-токенов, дополнительно реализован механизм «</w:t>
      </w:r>
      <w:r>
        <w:rPr>
          <w:lang w:val="en-US"/>
        </w:rPr>
        <w:t>Refresh</w:t>
      </w:r>
      <w:r w:rsidRPr="008E1352">
        <w:t xml:space="preserve"> </w:t>
      </w:r>
      <w:r>
        <w:rPr>
          <w:lang w:val="en-US"/>
        </w:rPr>
        <w:t>Token</w:t>
      </w:r>
      <w:r>
        <w:t xml:space="preserve">», что позволяет пользователю обновить </w:t>
      </w:r>
      <w:r>
        <w:rPr>
          <w:lang w:val="en-US"/>
        </w:rPr>
        <w:t>JWT</w:t>
      </w:r>
      <w:r w:rsidRPr="008E1352">
        <w:t>-</w:t>
      </w:r>
      <w:r>
        <w:t>токен для дальнейшего использования приложения.</w:t>
      </w:r>
      <w:r w:rsidR="00051105">
        <w:t xml:space="preserve"> Поля сущности «</w:t>
      </w:r>
      <w:proofErr w:type="spellStart"/>
      <w:r w:rsidR="00051105">
        <w:rPr>
          <w:lang w:val="en-US"/>
        </w:rPr>
        <w:t>RefreshToken</w:t>
      </w:r>
      <w:proofErr w:type="spellEnd"/>
      <w:r w:rsidR="00051105">
        <w:t>» представлены в списке ниже:</w:t>
      </w:r>
    </w:p>
    <w:p w14:paraId="5807BCC5" w14:textId="77777777" w:rsidR="007B687B" w:rsidRPr="00B42FE2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r>
        <w:rPr>
          <w:lang w:val="en-US"/>
        </w:rPr>
        <w:t>id,</w:t>
      </w:r>
    </w:p>
    <w:p w14:paraId="702EB9B8" w14:textId="77777777" w:rsidR="007B687B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(foreign key</w:t>
      </w:r>
      <w:r w:rsidRPr="007B687B">
        <w:rPr>
          <w:lang w:val="en-US"/>
        </w:rPr>
        <w:t xml:space="preserve"> </w:t>
      </w:r>
      <w:r>
        <w:t>сущности</w:t>
      </w:r>
      <w:r w:rsidRPr="007B687B">
        <w:rPr>
          <w:lang w:val="en-US"/>
        </w:rPr>
        <w:t xml:space="preserve"> «</w:t>
      </w:r>
      <w:r>
        <w:rPr>
          <w:lang w:val="en-US"/>
        </w:rPr>
        <w:t>User</w:t>
      </w:r>
      <w:r w:rsidRPr="007B687B">
        <w:rPr>
          <w:lang w:val="en-US"/>
        </w:rPr>
        <w:t>»)</w:t>
      </w:r>
      <w:r>
        <w:rPr>
          <w:lang w:val="en-US"/>
        </w:rPr>
        <w:t>,</w:t>
      </w:r>
    </w:p>
    <w:p w14:paraId="4F388FEB" w14:textId="77777777" w:rsidR="007B687B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token,</w:t>
      </w:r>
    </w:p>
    <w:p w14:paraId="3AA92922" w14:textId="62E4BF24" w:rsidR="00051105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r w:rsidRPr="007B687B">
        <w:rPr>
          <w:lang w:val="en-US"/>
        </w:rPr>
        <w:t xml:space="preserve"> </w:t>
      </w:r>
      <w:proofErr w:type="spellStart"/>
      <w:r>
        <w:rPr>
          <w:lang w:val="en-US"/>
        </w:rPr>
        <w:t>expires_at</w:t>
      </w:r>
      <w:proofErr w:type="spellEnd"/>
      <w:r>
        <w:rPr>
          <w:lang w:val="en-US"/>
        </w:rPr>
        <w:t>,</w:t>
      </w:r>
    </w:p>
    <w:p w14:paraId="7C85C13C" w14:textId="563F60BA" w:rsidR="007B687B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is_revoked</w:t>
      </w:r>
      <w:proofErr w:type="spellEnd"/>
      <w:r>
        <w:rPr>
          <w:lang w:val="en-US"/>
        </w:rPr>
        <w:t>,</w:t>
      </w:r>
    </w:p>
    <w:p w14:paraId="586E94EA" w14:textId="79BC0BD8" w:rsidR="007B687B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created_at</w:t>
      </w:r>
      <w:proofErr w:type="spellEnd"/>
      <w:r>
        <w:rPr>
          <w:lang w:val="en-US"/>
        </w:rPr>
        <w:t>,</w:t>
      </w:r>
    </w:p>
    <w:p w14:paraId="3E1F43BF" w14:textId="4FD84CAA" w:rsidR="007B687B" w:rsidRPr="007B687B" w:rsidRDefault="007B687B" w:rsidP="007B687B">
      <w:pPr>
        <w:pStyle w:val="ac"/>
        <w:numPr>
          <w:ilvl w:val="0"/>
          <w:numId w:val="10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replaced_by_token</w:t>
      </w:r>
      <w:proofErr w:type="spellEnd"/>
      <w:r>
        <w:rPr>
          <w:lang w:val="en-US"/>
        </w:rPr>
        <w:t>.</w:t>
      </w:r>
    </w:p>
    <w:p w14:paraId="73606D85" w14:textId="5845A2FD" w:rsidR="00F70462" w:rsidRPr="007B687B" w:rsidRDefault="00F70462">
      <w:pPr>
        <w:spacing w:after="160" w:line="259" w:lineRule="auto"/>
        <w:jc w:val="left"/>
        <w:rPr>
          <w:rFonts w:cs="Times New Roman"/>
          <w:szCs w:val="28"/>
          <w:lang w:val="en-US"/>
        </w:rPr>
      </w:pPr>
      <w:r w:rsidRPr="007B687B">
        <w:rPr>
          <w:rFonts w:cs="Times New Roman"/>
          <w:szCs w:val="28"/>
          <w:lang w:val="en-US"/>
        </w:rPr>
        <w:br w:type="page"/>
      </w:r>
    </w:p>
    <w:p w14:paraId="028AB595" w14:textId="644AFC4E" w:rsidR="00B86058" w:rsidRDefault="00B86058" w:rsidP="00B86058">
      <w:pPr>
        <w:pStyle w:val="1"/>
      </w:pPr>
      <w:bookmarkStart w:id="2" w:name="_Toc224476438"/>
      <w:r>
        <w:lastRenderedPageBreak/>
        <w:t>3 Основная часть</w:t>
      </w:r>
      <w:bookmarkEnd w:id="2"/>
    </w:p>
    <w:p w14:paraId="2BBE307A" w14:textId="3F71A8EB" w:rsidR="00B86058" w:rsidRDefault="00B86058" w:rsidP="00B86058">
      <w:pPr>
        <w:pStyle w:val="2"/>
      </w:pPr>
      <w:bookmarkStart w:id="3" w:name="_Toc224476439"/>
      <w:r>
        <w:t>3.1 Описание и применение ручек</w:t>
      </w:r>
      <w:bookmarkEnd w:id="3"/>
    </w:p>
    <w:p w14:paraId="066A2461" w14:textId="4853FD87" w:rsidR="00B86058" w:rsidRDefault="008E1628" w:rsidP="008E1628">
      <w:pPr>
        <w:ind w:firstLine="567"/>
      </w:pPr>
      <w:r>
        <w:t xml:space="preserve">Доступ к ручкам осуществляется благодаря </w:t>
      </w:r>
      <w:r>
        <w:rPr>
          <w:lang w:val="en-US"/>
        </w:rPr>
        <w:t>API</w:t>
      </w:r>
      <w:r>
        <w:t>-контроллерам</w:t>
      </w:r>
      <w:r w:rsidR="00956745">
        <w:t>, построенные вокруг конкретной задачи. В приложении описаны 3 контроллера:</w:t>
      </w:r>
    </w:p>
    <w:p w14:paraId="59321256" w14:textId="27C1716D" w:rsidR="00956745" w:rsidRPr="00956745" w:rsidRDefault="00956745" w:rsidP="00956745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AuthController</w:t>
      </w:r>
      <w:proofErr w:type="spellEnd"/>
      <w:r>
        <w:t xml:space="preserve"> (путь</w:t>
      </w:r>
      <w:r>
        <w:rPr>
          <w:lang w:val="en-US"/>
        </w:rPr>
        <w:t>: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/auth”),</w:t>
      </w:r>
    </w:p>
    <w:p w14:paraId="4FAF58BD" w14:textId="2D5818F0" w:rsidR="00956745" w:rsidRPr="00956745" w:rsidRDefault="00956745" w:rsidP="00956745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UserController</w:t>
      </w:r>
      <w:proofErr w:type="spellEnd"/>
      <w:r>
        <w:t xml:space="preserve"> (путь:</w:t>
      </w:r>
      <w:r>
        <w:rPr>
          <w:lang w:val="en-US"/>
        </w:rPr>
        <w:t xml:space="preserve">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/user”),</w:t>
      </w:r>
    </w:p>
    <w:p w14:paraId="6109B2AA" w14:textId="0268A934" w:rsidR="00956745" w:rsidRDefault="00956745" w:rsidP="00956745">
      <w:pPr>
        <w:pStyle w:val="ac"/>
        <w:numPr>
          <w:ilvl w:val="0"/>
          <w:numId w:val="10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ClientController</w:t>
      </w:r>
      <w:proofErr w:type="spellEnd"/>
      <w:r>
        <w:t xml:space="preserve"> (путь:</w:t>
      </w:r>
      <w:r>
        <w:rPr>
          <w:lang w:val="en-US"/>
        </w:rPr>
        <w:t xml:space="preserve">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/client”)</w:t>
      </w:r>
      <w:r>
        <w:t>.</w:t>
      </w:r>
    </w:p>
    <w:p w14:paraId="042FF1C2" w14:textId="4D5037CB" w:rsidR="001875E1" w:rsidRPr="00127EE6" w:rsidRDefault="001875E1" w:rsidP="001875E1">
      <w:pPr>
        <w:pStyle w:val="ac"/>
        <w:tabs>
          <w:tab w:val="left" w:pos="851"/>
        </w:tabs>
        <w:ind w:left="0" w:firstLine="567"/>
      </w:pPr>
      <w:r>
        <w:t>Ошибки в случае выполнения методов контроллера выбрасываются в ходе выполнения методов используемого в контроллере сервиса</w:t>
      </w:r>
      <w:r w:rsidR="006B707B">
        <w:t>. Также</w:t>
      </w:r>
      <w:r w:rsidR="00127EE6">
        <w:t xml:space="preserve"> контроллеры проверяют наличие авторизации у пользователя с помощью атрибута </w:t>
      </w:r>
      <w:r w:rsidR="00127EE6" w:rsidRPr="00127EE6">
        <w:t>[</w:t>
      </w:r>
      <w:r w:rsidR="00127EE6">
        <w:rPr>
          <w:lang w:val="en-US"/>
        </w:rPr>
        <w:t>Authorize</w:t>
      </w:r>
      <w:r w:rsidR="00127EE6" w:rsidRPr="00127EE6">
        <w:t>]</w:t>
      </w:r>
      <w:r w:rsidR="00127EE6">
        <w:t>, указанного перед классом контроллера.</w:t>
      </w:r>
    </w:p>
    <w:p w14:paraId="50664012" w14:textId="21C42A22" w:rsidR="00E13E25" w:rsidRPr="001875E1" w:rsidRDefault="00E13E25" w:rsidP="00E13E25">
      <w:pPr>
        <w:pStyle w:val="3"/>
      </w:pPr>
      <w:bookmarkStart w:id="4" w:name="_Toc224476440"/>
      <w:r w:rsidRPr="001875E1">
        <w:t xml:space="preserve">3.1.1 </w:t>
      </w:r>
      <w:proofErr w:type="spellStart"/>
      <w:r>
        <w:rPr>
          <w:lang w:val="en-US"/>
        </w:rPr>
        <w:t>AuthController</w:t>
      </w:r>
      <w:bookmarkEnd w:id="4"/>
      <w:proofErr w:type="spellEnd"/>
    </w:p>
    <w:p w14:paraId="752D072A" w14:textId="1614B7EE" w:rsidR="00603F7F" w:rsidRPr="001875E1" w:rsidRDefault="00603F7F" w:rsidP="00603F7F">
      <w:pPr>
        <w:ind w:firstLine="567"/>
        <w:rPr>
          <w:lang w:val="en-US"/>
        </w:rPr>
      </w:pPr>
      <w:r>
        <w:t>У</w:t>
      </w:r>
      <w:r w:rsidRPr="001875E1">
        <w:rPr>
          <w:lang w:val="en-US"/>
        </w:rPr>
        <w:t xml:space="preserve"> </w:t>
      </w:r>
      <w:proofErr w:type="spellStart"/>
      <w:r>
        <w:rPr>
          <w:lang w:val="en-US"/>
        </w:rPr>
        <w:t>AuthController</w:t>
      </w:r>
      <w:proofErr w:type="spellEnd"/>
      <w:r w:rsidRPr="001875E1">
        <w:rPr>
          <w:lang w:val="en-US"/>
        </w:rPr>
        <w:t xml:space="preserve"> </w:t>
      </w:r>
      <w:r>
        <w:t>имеется</w:t>
      </w:r>
      <w:r w:rsidRPr="001875E1">
        <w:rPr>
          <w:lang w:val="en-US"/>
        </w:rPr>
        <w:t xml:space="preserve"> 3 </w:t>
      </w:r>
      <w:r>
        <w:t>ручки</w:t>
      </w:r>
      <w:r w:rsidRPr="001875E1">
        <w:rPr>
          <w:lang w:val="en-US"/>
        </w:rPr>
        <w:t>:</w:t>
      </w:r>
    </w:p>
    <w:p w14:paraId="33E0F530" w14:textId="48900E48" w:rsidR="00603F7F" w:rsidRDefault="00603F7F" w:rsidP="00603F7F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Login (</w:t>
      </w:r>
      <w:r w:rsidR="00593434">
        <w:rPr>
          <w:lang w:val="en-US"/>
        </w:rPr>
        <w:t xml:space="preserve">POST </w:t>
      </w:r>
      <w:r>
        <w:rPr>
          <w:lang w:val="en-US"/>
        </w:rPr>
        <w:t>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/auth/login”),</w:t>
      </w:r>
    </w:p>
    <w:p w14:paraId="57AB8656" w14:textId="172973FE" w:rsidR="00603F7F" w:rsidRDefault="00603F7F" w:rsidP="00603F7F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Logout (</w:t>
      </w:r>
      <w:r w:rsidR="00593434">
        <w:rPr>
          <w:lang w:val="en-US"/>
        </w:rPr>
        <w:t xml:space="preserve">POST </w:t>
      </w:r>
      <w:r>
        <w:rPr>
          <w:lang w:val="en-US"/>
        </w:rPr>
        <w:t>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/auth/logout”),</w:t>
      </w:r>
    </w:p>
    <w:p w14:paraId="4DFD7F19" w14:textId="1999D503" w:rsidR="00603F7F" w:rsidRPr="00527F63" w:rsidRDefault="00603F7F" w:rsidP="00603F7F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Refresh (</w:t>
      </w:r>
      <w:r w:rsidR="003E0D87">
        <w:rPr>
          <w:lang w:val="en-US"/>
        </w:rPr>
        <w:t xml:space="preserve">POST </w:t>
      </w:r>
      <w:r>
        <w:rPr>
          <w:lang w:val="en-US"/>
        </w:rPr>
        <w:t>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/auth/refresh”).</w:t>
      </w:r>
    </w:p>
    <w:p w14:paraId="1A7DAC81" w14:textId="624FA3BB" w:rsidR="00527F63" w:rsidRDefault="00527F63" w:rsidP="00527F63">
      <w:pPr>
        <w:pStyle w:val="ac"/>
        <w:tabs>
          <w:tab w:val="left" w:pos="851"/>
        </w:tabs>
        <w:ind w:left="567"/>
        <w:rPr>
          <w:lang w:val="en-US"/>
        </w:rPr>
      </w:pPr>
    </w:p>
    <w:p w14:paraId="24493917" w14:textId="5B503652" w:rsidR="00527F63" w:rsidRDefault="00527F63" w:rsidP="00527F63">
      <w:pPr>
        <w:pStyle w:val="ac"/>
        <w:tabs>
          <w:tab w:val="left" w:pos="851"/>
        </w:tabs>
        <w:ind w:left="567"/>
      </w:pPr>
      <w:r>
        <w:t>Скриншоты ручек представлены на рис. 1-3 соответственно.</w:t>
      </w:r>
    </w:p>
    <w:p w14:paraId="2F40E106" w14:textId="3E1441B0" w:rsidR="00527F63" w:rsidRDefault="00527F63" w:rsidP="00527F63">
      <w:pPr>
        <w:tabs>
          <w:tab w:val="left" w:pos="851"/>
        </w:tabs>
      </w:pPr>
    </w:p>
    <w:p w14:paraId="2A28C565" w14:textId="0996875B" w:rsidR="00527F63" w:rsidRDefault="00396F22" w:rsidP="00527F63">
      <w:pPr>
        <w:tabs>
          <w:tab w:val="left" w:pos="851"/>
        </w:tabs>
        <w:jc w:val="center"/>
      </w:pPr>
      <w:r w:rsidRPr="00396F22">
        <w:rPr>
          <w:noProof/>
        </w:rPr>
        <w:drawing>
          <wp:inline distT="0" distB="0" distL="0" distR="0" wp14:anchorId="4C6581A6" wp14:editId="4338D6B2">
            <wp:extent cx="5049074" cy="219074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074" cy="2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516C" w14:textId="717412AA" w:rsidR="00396F22" w:rsidRDefault="00396F22" w:rsidP="00527F63">
      <w:pPr>
        <w:tabs>
          <w:tab w:val="left" w:pos="851"/>
        </w:tabs>
        <w:jc w:val="center"/>
      </w:pPr>
      <w:r>
        <w:t>Рисунок 1 – Ручка «</w:t>
      </w:r>
      <w:r>
        <w:rPr>
          <w:lang w:val="en-US"/>
        </w:rPr>
        <w:t>Login</w:t>
      </w:r>
      <w:r>
        <w:t>»</w:t>
      </w:r>
    </w:p>
    <w:p w14:paraId="0CFCEE89" w14:textId="77777777" w:rsidR="00692B2C" w:rsidRPr="00483707" w:rsidRDefault="00692B2C" w:rsidP="00527F63">
      <w:pPr>
        <w:tabs>
          <w:tab w:val="left" w:pos="851"/>
        </w:tabs>
        <w:jc w:val="center"/>
        <w:rPr>
          <w:lang w:val="en-US"/>
        </w:rPr>
      </w:pPr>
    </w:p>
    <w:p w14:paraId="7F142225" w14:textId="267F2C7E" w:rsidR="00506054" w:rsidRDefault="00506054" w:rsidP="00527F63">
      <w:pPr>
        <w:tabs>
          <w:tab w:val="left" w:pos="851"/>
        </w:tabs>
        <w:jc w:val="center"/>
      </w:pPr>
      <w:r w:rsidRPr="00506054">
        <w:rPr>
          <w:noProof/>
        </w:rPr>
        <w:lastRenderedPageBreak/>
        <w:drawing>
          <wp:inline distT="0" distB="0" distL="0" distR="0" wp14:anchorId="0D5FEC0B" wp14:editId="620003FC">
            <wp:extent cx="4969013" cy="176200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013" cy="176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9D62" w14:textId="3809695F" w:rsidR="00506054" w:rsidRDefault="00506054" w:rsidP="00527F63">
      <w:pPr>
        <w:tabs>
          <w:tab w:val="left" w:pos="851"/>
        </w:tabs>
        <w:jc w:val="center"/>
      </w:pPr>
      <w:r>
        <w:t>Рисунок 2 – Ручка «</w:t>
      </w:r>
      <w:r>
        <w:rPr>
          <w:lang w:val="en-US"/>
        </w:rPr>
        <w:t>Logout</w:t>
      </w:r>
      <w:r>
        <w:t>»</w:t>
      </w:r>
    </w:p>
    <w:p w14:paraId="5C1C391A" w14:textId="41C7813F" w:rsidR="00506054" w:rsidRDefault="00506054" w:rsidP="00527F63">
      <w:pPr>
        <w:tabs>
          <w:tab w:val="left" w:pos="851"/>
        </w:tabs>
        <w:jc w:val="center"/>
      </w:pPr>
    </w:p>
    <w:p w14:paraId="1DB62FD2" w14:textId="642E133D" w:rsidR="00506054" w:rsidRDefault="00BF478A" w:rsidP="00527F63">
      <w:pPr>
        <w:tabs>
          <w:tab w:val="left" w:pos="851"/>
        </w:tabs>
        <w:jc w:val="center"/>
      </w:pPr>
      <w:r w:rsidRPr="00BF478A">
        <w:rPr>
          <w:noProof/>
        </w:rPr>
        <w:drawing>
          <wp:inline distT="0" distB="0" distL="0" distR="0" wp14:anchorId="03C19DEF" wp14:editId="04C8B09E">
            <wp:extent cx="5025462" cy="2072167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462" cy="20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F721" w14:textId="2B5CD275" w:rsidR="00BF478A" w:rsidRPr="00B2380C" w:rsidRDefault="00BF478A" w:rsidP="00527F63">
      <w:pPr>
        <w:tabs>
          <w:tab w:val="left" w:pos="851"/>
        </w:tabs>
        <w:jc w:val="center"/>
      </w:pPr>
      <w:r>
        <w:t>Рисунок 3 – Ручка «</w:t>
      </w:r>
      <w:r>
        <w:rPr>
          <w:lang w:val="en-US"/>
        </w:rPr>
        <w:t>Refresh</w:t>
      </w:r>
      <w:r>
        <w:t>»</w:t>
      </w:r>
    </w:p>
    <w:p w14:paraId="23029917" w14:textId="35B7BEE1" w:rsidR="00483707" w:rsidRPr="00B2380C" w:rsidRDefault="00483707" w:rsidP="00483707">
      <w:pPr>
        <w:tabs>
          <w:tab w:val="left" w:pos="851"/>
        </w:tabs>
      </w:pPr>
    </w:p>
    <w:p w14:paraId="65228811" w14:textId="1721900C" w:rsidR="00483707" w:rsidRDefault="00483707" w:rsidP="00483707">
      <w:pPr>
        <w:tabs>
          <w:tab w:val="left" w:pos="851"/>
        </w:tabs>
        <w:ind w:firstLine="567"/>
      </w:pPr>
      <w:r>
        <w:t xml:space="preserve">Отправку запросов и получение ответов реализуем с помощью файла </w:t>
      </w:r>
      <w:proofErr w:type="spellStart"/>
      <w:r>
        <w:rPr>
          <w:lang w:val="en-US"/>
        </w:rPr>
        <w:t>ClientApi</w:t>
      </w:r>
      <w:proofErr w:type="spellEnd"/>
      <w:r w:rsidRPr="00483707">
        <w:t>.</w:t>
      </w:r>
      <w:r>
        <w:rPr>
          <w:lang w:val="en-US"/>
        </w:rPr>
        <w:t>http</w:t>
      </w:r>
      <w:r>
        <w:t>.</w:t>
      </w:r>
    </w:p>
    <w:p w14:paraId="7D9FCC89" w14:textId="74A874C5" w:rsidR="00483707" w:rsidRDefault="00483707" w:rsidP="00483707">
      <w:pPr>
        <w:tabs>
          <w:tab w:val="left" w:pos="851"/>
        </w:tabs>
        <w:ind w:firstLine="567"/>
      </w:pPr>
      <w:r>
        <w:t>При отправке запроса, представленного на рис. 4, получаем ответ, представленный на рис. 5.</w:t>
      </w:r>
      <w:r w:rsidR="006E4F7A">
        <w:t xml:space="preserve"> Следующие запросы-ответы представлены аналогично</w:t>
      </w:r>
      <w:r w:rsidR="002B7CBB">
        <w:t xml:space="preserve"> (переменные, заключенные в двойные фигурные скобки, описываются в начале файла </w:t>
      </w:r>
      <w:proofErr w:type="spellStart"/>
      <w:r w:rsidR="002B7CBB">
        <w:rPr>
          <w:lang w:val="en-US"/>
        </w:rPr>
        <w:t>ClientApi</w:t>
      </w:r>
      <w:proofErr w:type="spellEnd"/>
      <w:r w:rsidR="002B7CBB" w:rsidRPr="002B7CBB">
        <w:t>.</w:t>
      </w:r>
      <w:r w:rsidR="002B7CBB">
        <w:rPr>
          <w:lang w:val="en-US"/>
        </w:rPr>
        <w:t>http</w:t>
      </w:r>
      <w:r w:rsidR="002B7CBB" w:rsidRPr="00F32AB0">
        <w:t>)</w:t>
      </w:r>
      <w:r w:rsidR="006E4F7A">
        <w:t>.</w:t>
      </w:r>
    </w:p>
    <w:p w14:paraId="0CB5D1C1" w14:textId="363C974E" w:rsidR="007B7B6F" w:rsidRDefault="007B7B6F" w:rsidP="007B7B6F">
      <w:pPr>
        <w:tabs>
          <w:tab w:val="left" w:pos="851"/>
        </w:tabs>
      </w:pPr>
    </w:p>
    <w:p w14:paraId="4D855C09" w14:textId="632F683B" w:rsidR="007B7B6F" w:rsidRDefault="007B7B6F" w:rsidP="007B7B6F">
      <w:pPr>
        <w:tabs>
          <w:tab w:val="left" w:pos="851"/>
        </w:tabs>
        <w:jc w:val="center"/>
      </w:pPr>
      <w:r w:rsidRPr="007B7B6F">
        <w:rPr>
          <w:noProof/>
        </w:rPr>
        <w:drawing>
          <wp:inline distT="0" distB="0" distL="0" distR="0" wp14:anchorId="5AD8D34C" wp14:editId="0C15B4AD">
            <wp:extent cx="3390900" cy="1307602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096" cy="132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AD9" w14:textId="5F5E60A4" w:rsidR="007B7B6F" w:rsidRDefault="007B7B6F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B6424E">
        <w:rPr>
          <w:lang w:val="en-US"/>
        </w:rPr>
        <w:t xml:space="preserve"> 4 – </w:t>
      </w:r>
      <w:r>
        <w:t>Запрос</w:t>
      </w:r>
      <w:r>
        <w:rPr>
          <w:lang w:val="en-US"/>
        </w:rPr>
        <w:t xml:space="preserve"> POST</w:t>
      </w:r>
      <w:r w:rsidRPr="00B6424E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B6424E">
        <w:rPr>
          <w:lang w:val="en-US"/>
        </w:rPr>
        <w:t>/</w:t>
      </w:r>
      <w:r>
        <w:rPr>
          <w:lang w:val="en-US"/>
        </w:rPr>
        <w:t>auth</w:t>
      </w:r>
      <w:r w:rsidRPr="00B6424E">
        <w:rPr>
          <w:lang w:val="en-US"/>
        </w:rPr>
        <w:t>/</w:t>
      </w:r>
      <w:r>
        <w:rPr>
          <w:lang w:val="en-US"/>
        </w:rPr>
        <w:t>login</w:t>
      </w:r>
    </w:p>
    <w:p w14:paraId="42AE5DD4" w14:textId="36525739" w:rsidR="00B6424E" w:rsidRDefault="00B6424E" w:rsidP="007B7B6F">
      <w:pPr>
        <w:tabs>
          <w:tab w:val="left" w:pos="851"/>
        </w:tabs>
        <w:jc w:val="center"/>
        <w:rPr>
          <w:lang w:val="en-US"/>
        </w:rPr>
      </w:pPr>
    </w:p>
    <w:p w14:paraId="0FE8EAF2" w14:textId="55967B59" w:rsidR="00B6424E" w:rsidRDefault="00D478E6" w:rsidP="007B7B6F">
      <w:pPr>
        <w:tabs>
          <w:tab w:val="left" w:pos="851"/>
        </w:tabs>
        <w:jc w:val="center"/>
        <w:rPr>
          <w:lang w:val="en-US"/>
        </w:rPr>
      </w:pPr>
      <w:r w:rsidRPr="00D478E6">
        <w:rPr>
          <w:noProof/>
          <w:lang w:val="en-US"/>
        </w:rPr>
        <w:lastRenderedPageBreak/>
        <w:drawing>
          <wp:inline distT="0" distB="0" distL="0" distR="0" wp14:anchorId="6B1334DB" wp14:editId="22C2A2F9">
            <wp:extent cx="5601551" cy="3230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5552" cy="32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E95D" w14:textId="37C10D47" w:rsidR="00D478E6" w:rsidRDefault="00D478E6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D478E6">
        <w:rPr>
          <w:lang w:val="en-US"/>
        </w:rPr>
        <w:t xml:space="preserve"> 5 – </w:t>
      </w:r>
      <w:r>
        <w:t>Ответ</w:t>
      </w:r>
      <w:r w:rsidRPr="00D478E6">
        <w:rPr>
          <w:lang w:val="en-US"/>
        </w:rPr>
        <w:t xml:space="preserve"> </w:t>
      </w: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/auth/login</w:t>
      </w:r>
    </w:p>
    <w:p w14:paraId="04273660" w14:textId="03648768" w:rsidR="00950398" w:rsidRDefault="009D1BDC" w:rsidP="007B7B6F">
      <w:pPr>
        <w:tabs>
          <w:tab w:val="left" w:pos="851"/>
        </w:tabs>
        <w:jc w:val="center"/>
        <w:rPr>
          <w:lang w:val="en-US"/>
        </w:rPr>
      </w:pPr>
      <w:r w:rsidRPr="009D1BDC">
        <w:rPr>
          <w:noProof/>
          <w:lang w:val="en-US"/>
        </w:rPr>
        <w:drawing>
          <wp:inline distT="0" distB="0" distL="0" distR="0" wp14:anchorId="421A4BDA" wp14:editId="334B3128">
            <wp:extent cx="3566160" cy="43699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025" cy="4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650B" w14:textId="3D4FBF10" w:rsidR="009D1BDC" w:rsidRPr="00B2380C" w:rsidRDefault="009D1BDC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9D1BDC">
        <w:rPr>
          <w:lang w:val="en-US"/>
        </w:rPr>
        <w:t xml:space="preserve"> 6 – </w:t>
      </w:r>
      <w:r>
        <w:t>Запрос</w:t>
      </w:r>
      <w:r w:rsidRPr="009D1BDC">
        <w:rPr>
          <w:lang w:val="en-US"/>
        </w:rPr>
        <w:t xml:space="preserve"> </w:t>
      </w:r>
      <w:r>
        <w:rPr>
          <w:lang w:val="en-US"/>
        </w:rPr>
        <w:t>POST</w:t>
      </w:r>
      <w:r w:rsidRPr="009D1BDC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9D1BDC">
        <w:rPr>
          <w:lang w:val="en-US"/>
        </w:rPr>
        <w:t>/</w:t>
      </w:r>
      <w:r>
        <w:rPr>
          <w:lang w:val="en-US"/>
        </w:rPr>
        <w:t>auth/logout</w:t>
      </w:r>
    </w:p>
    <w:p w14:paraId="3761AF9D" w14:textId="399AFBF8" w:rsidR="009D1BDC" w:rsidRPr="00B2380C" w:rsidRDefault="009D1BDC" w:rsidP="007B7B6F">
      <w:pPr>
        <w:tabs>
          <w:tab w:val="left" w:pos="851"/>
        </w:tabs>
        <w:jc w:val="center"/>
        <w:rPr>
          <w:lang w:val="en-US"/>
        </w:rPr>
      </w:pPr>
    </w:p>
    <w:p w14:paraId="09C11C15" w14:textId="0BA23CE0" w:rsidR="009D1BDC" w:rsidRDefault="005F765E" w:rsidP="007B7B6F">
      <w:pPr>
        <w:tabs>
          <w:tab w:val="left" w:pos="851"/>
        </w:tabs>
        <w:jc w:val="center"/>
      </w:pPr>
      <w:r w:rsidRPr="005F765E">
        <w:rPr>
          <w:noProof/>
        </w:rPr>
        <w:drawing>
          <wp:inline distT="0" distB="0" distL="0" distR="0" wp14:anchorId="0D2450C4" wp14:editId="0165B701">
            <wp:extent cx="2598420" cy="827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327" cy="8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06BC" w14:textId="7B586B43" w:rsidR="005F765E" w:rsidRPr="00B2380C" w:rsidRDefault="005F765E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5F765E">
        <w:rPr>
          <w:lang w:val="en-US"/>
        </w:rPr>
        <w:t xml:space="preserve"> 7 – </w:t>
      </w:r>
      <w:r>
        <w:t>Ответ</w:t>
      </w:r>
      <w:r w:rsidRPr="005F765E">
        <w:rPr>
          <w:lang w:val="en-US"/>
        </w:rPr>
        <w:t xml:space="preserve"> </w:t>
      </w: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/auth/logout</w:t>
      </w:r>
    </w:p>
    <w:p w14:paraId="0A17F10A" w14:textId="5386BE4F" w:rsidR="005F765E" w:rsidRPr="00B2380C" w:rsidRDefault="005F765E" w:rsidP="007B7B6F">
      <w:pPr>
        <w:tabs>
          <w:tab w:val="left" w:pos="851"/>
        </w:tabs>
        <w:jc w:val="center"/>
        <w:rPr>
          <w:lang w:val="en-US"/>
        </w:rPr>
      </w:pPr>
    </w:p>
    <w:p w14:paraId="733FC6F2" w14:textId="054459EE" w:rsidR="005F765E" w:rsidRDefault="00F32AB0" w:rsidP="007B7B6F">
      <w:pPr>
        <w:tabs>
          <w:tab w:val="left" w:pos="851"/>
        </w:tabs>
        <w:jc w:val="center"/>
      </w:pPr>
      <w:r w:rsidRPr="00F32AB0">
        <w:rPr>
          <w:noProof/>
        </w:rPr>
        <w:drawing>
          <wp:inline distT="0" distB="0" distL="0" distR="0" wp14:anchorId="0C45EA95" wp14:editId="5F229598">
            <wp:extent cx="4602480" cy="106956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10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AB25" w14:textId="0E87D826" w:rsidR="00F32AB0" w:rsidRPr="00B2380C" w:rsidRDefault="00F32AB0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F32AB0">
        <w:rPr>
          <w:lang w:val="en-US"/>
        </w:rPr>
        <w:t xml:space="preserve"> 8 – </w:t>
      </w:r>
      <w:r>
        <w:t>Запрос</w:t>
      </w:r>
      <w:r w:rsidRPr="00F32AB0">
        <w:rPr>
          <w:lang w:val="en-US"/>
        </w:rPr>
        <w:t xml:space="preserve"> </w:t>
      </w:r>
      <w:r>
        <w:rPr>
          <w:lang w:val="en-US"/>
        </w:rPr>
        <w:t>POST</w:t>
      </w:r>
      <w:r w:rsidRPr="00F32AB0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F32AB0">
        <w:rPr>
          <w:lang w:val="en-US"/>
        </w:rPr>
        <w:t>/</w:t>
      </w:r>
      <w:r>
        <w:rPr>
          <w:lang w:val="en-US"/>
        </w:rPr>
        <w:t>auth/refresh</w:t>
      </w:r>
    </w:p>
    <w:p w14:paraId="0C7BE3F4" w14:textId="07E4B952" w:rsidR="00F32AB0" w:rsidRPr="00B2380C" w:rsidRDefault="00F32AB0" w:rsidP="007B7B6F">
      <w:pPr>
        <w:tabs>
          <w:tab w:val="left" w:pos="851"/>
        </w:tabs>
        <w:jc w:val="center"/>
        <w:rPr>
          <w:lang w:val="en-US"/>
        </w:rPr>
      </w:pPr>
    </w:p>
    <w:p w14:paraId="6CA642AC" w14:textId="7DEA8596" w:rsidR="00F32AB0" w:rsidRDefault="00C26567" w:rsidP="007B7B6F">
      <w:pPr>
        <w:tabs>
          <w:tab w:val="left" w:pos="851"/>
        </w:tabs>
        <w:jc w:val="center"/>
      </w:pPr>
      <w:r w:rsidRPr="00C26567">
        <w:rPr>
          <w:noProof/>
        </w:rPr>
        <w:lastRenderedPageBreak/>
        <w:drawing>
          <wp:inline distT="0" distB="0" distL="0" distR="0" wp14:anchorId="25AF70DA" wp14:editId="645076CD">
            <wp:extent cx="5760085" cy="33616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A02" w14:textId="0C1CA834" w:rsidR="00C26567" w:rsidRPr="00B2380C" w:rsidRDefault="00C26567" w:rsidP="007B7B6F">
      <w:pPr>
        <w:tabs>
          <w:tab w:val="left" w:pos="851"/>
        </w:tabs>
        <w:jc w:val="center"/>
        <w:rPr>
          <w:lang w:val="en-US"/>
        </w:rPr>
      </w:pPr>
      <w:r>
        <w:t>Рисунок</w:t>
      </w:r>
      <w:r w:rsidRPr="00C26567">
        <w:rPr>
          <w:lang w:val="en-US"/>
        </w:rPr>
        <w:t xml:space="preserve"> 9 – </w:t>
      </w:r>
      <w:r>
        <w:t>Ответ</w:t>
      </w:r>
      <w:r>
        <w:rPr>
          <w:lang w:val="en-US"/>
        </w:rPr>
        <w:t xml:space="preserve"> 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/auth/refresh</w:t>
      </w:r>
    </w:p>
    <w:p w14:paraId="70329E60" w14:textId="7224F45F" w:rsidR="006E4F7A" w:rsidRDefault="002B48EA" w:rsidP="002B48EA">
      <w:pPr>
        <w:pStyle w:val="3"/>
        <w:rPr>
          <w:lang w:val="en-US"/>
        </w:rPr>
      </w:pPr>
      <w:bookmarkStart w:id="5" w:name="_Toc224476441"/>
      <w:r w:rsidRPr="00B2380C">
        <w:rPr>
          <w:lang w:val="en-US"/>
        </w:rPr>
        <w:t xml:space="preserve">3.1.2 </w:t>
      </w:r>
      <w:proofErr w:type="spellStart"/>
      <w:r>
        <w:rPr>
          <w:lang w:val="en-US"/>
        </w:rPr>
        <w:t>UserController</w:t>
      </w:r>
      <w:bookmarkEnd w:id="5"/>
      <w:proofErr w:type="spellEnd"/>
    </w:p>
    <w:p w14:paraId="70A6EF09" w14:textId="0B27B42B" w:rsidR="006D69E5" w:rsidRPr="00B2380C" w:rsidRDefault="006D69E5" w:rsidP="006D69E5">
      <w:pPr>
        <w:ind w:firstLine="567"/>
        <w:rPr>
          <w:lang w:val="en-US"/>
        </w:rPr>
      </w:pPr>
      <w:r>
        <w:t>У</w:t>
      </w:r>
      <w:r w:rsidRPr="00B2380C">
        <w:rPr>
          <w:lang w:val="en-US"/>
        </w:rPr>
        <w:t xml:space="preserve"> </w:t>
      </w:r>
      <w:proofErr w:type="spellStart"/>
      <w:r>
        <w:rPr>
          <w:lang w:val="en-US"/>
        </w:rPr>
        <w:t>UserController</w:t>
      </w:r>
      <w:proofErr w:type="spellEnd"/>
      <w:r w:rsidRPr="00B2380C">
        <w:rPr>
          <w:lang w:val="en-US"/>
        </w:rPr>
        <w:t xml:space="preserve"> </w:t>
      </w:r>
      <w:r>
        <w:t>имеется</w:t>
      </w:r>
      <w:r w:rsidRPr="00B2380C">
        <w:rPr>
          <w:lang w:val="en-US"/>
        </w:rPr>
        <w:t xml:space="preserve"> </w:t>
      </w:r>
      <w:r w:rsidR="006C02DF">
        <w:rPr>
          <w:lang w:val="en-US"/>
        </w:rPr>
        <w:t>7</w:t>
      </w:r>
      <w:r w:rsidRPr="00B2380C">
        <w:rPr>
          <w:lang w:val="en-US"/>
        </w:rPr>
        <w:t xml:space="preserve"> </w:t>
      </w:r>
      <w:r w:rsidR="00F81090">
        <w:t>ручек</w:t>
      </w:r>
      <w:r w:rsidRPr="00B2380C">
        <w:rPr>
          <w:lang w:val="en-US"/>
        </w:rPr>
        <w:t>:</w:t>
      </w:r>
    </w:p>
    <w:p w14:paraId="4F2D31A4" w14:textId="3CDEF672" w:rsidR="006D69E5" w:rsidRDefault="00C377AF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GetAll</w:t>
      </w:r>
      <w:proofErr w:type="spellEnd"/>
      <w:r w:rsidR="006D69E5">
        <w:rPr>
          <w:lang w:val="en-US"/>
        </w:rPr>
        <w:t xml:space="preserve"> (</w:t>
      </w:r>
      <w:r>
        <w:rPr>
          <w:lang w:val="en-US"/>
        </w:rPr>
        <w:t>GET</w:t>
      </w:r>
      <w:r w:rsidR="008641EE">
        <w:rPr>
          <w:lang w:val="en-US"/>
        </w:rPr>
        <w:t xml:space="preserve"> </w:t>
      </w:r>
      <w:r w:rsidR="006D69E5">
        <w:rPr>
          <w:lang w:val="en-US"/>
        </w:rPr>
        <w:t>“/</w:t>
      </w:r>
      <w:proofErr w:type="spellStart"/>
      <w:r w:rsidR="006D69E5">
        <w:rPr>
          <w:lang w:val="en-US"/>
        </w:rPr>
        <w:t>api</w:t>
      </w:r>
      <w:proofErr w:type="spellEnd"/>
      <w:r w:rsidR="006D69E5">
        <w:rPr>
          <w:lang w:val="en-US"/>
        </w:rPr>
        <w:t>/</w:t>
      </w:r>
      <w:r>
        <w:rPr>
          <w:lang w:val="en-US"/>
        </w:rPr>
        <w:t>user</w:t>
      </w:r>
      <w:r w:rsidR="006D69E5">
        <w:rPr>
          <w:lang w:val="en-US"/>
        </w:rPr>
        <w:t>”),</w:t>
      </w:r>
    </w:p>
    <w:p w14:paraId="1E35E123" w14:textId="6642A3FE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(GET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/user/{id}”),</w:t>
      </w:r>
    </w:p>
    <w:p w14:paraId="259A344C" w14:textId="672F7DA0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GetByLogin</w:t>
      </w:r>
      <w:proofErr w:type="spellEnd"/>
      <w:r>
        <w:rPr>
          <w:lang w:val="en-US"/>
        </w:rPr>
        <w:t xml:space="preserve"> (GET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</w:t>
      </w:r>
      <w:proofErr w:type="spellStart"/>
      <w:r>
        <w:rPr>
          <w:lang w:val="en-US"/>
        </w:rPr>
        <w:t>by-login</w:t>
      </w:r>
      <w:r w:rsidRPr="008641EE">
        <w:rPr>
          <w:lang w:val="en-US"/>
        </w:rPr>
        <w:t>?</w:t>
      </w:r>
      <w:r>
        <w:rPr>
          <w:lang w:val="en-US"/>
        </w:rPr>
        <w:t>login</w:t>
      </w:r>
      <w:proofErr w:type="spellEnd"/>
      <w:r>
        <w:rPr>
          <w:lang w:val="en-US"/>
        </w:rPr>
        <w:t>={login}”),</w:t>
      </w:r>
    </w:p>
    <w:p w14:paraId="23F34FD9" w14:textId="63D06973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Add (POST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/user”),</w:t>
      </w:r>
    </w:p>
    <w:p w14:paraId="4D6A5A16" w14:textId="30CB9476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Update (PUT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/user/{id}),</w:t>
      </w:r>
    </w:p>
    <w:p w14:paraId="0D0B4C56" w14:textId="0F4D039F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PartialUpdate</w:t>
      </w:r>
      <w:proofErr w:type="spellEnd"/>
      <w:r>
        <w:rPr>
          <w:lang w:val="en-US"/>
        </w:rPr>
        <w:t xml:space="preserve"> (PATCH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/user/{id}),</w:t>
      </w:r>
    </w:p>
    <w:p w14:paraId="1890B3BF" w14:textId="61021A9F" w:rsidR="008641EE" w:rsidRDefault="008641EE" w:rsidP="006D69E5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Delete (DELETE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/user/{id}).</w:t>
      </w:r>
    </w:p>
    <w:p w14:paraId="0EBFD6FA" w14:textId="42FE3901" w:rsidR="006D69E5" w:rsidRDefault="006D69E5" w:rsidP="006D69E5">
      <w:pPr>
        <w:rPr>
          <w:lang w:val="en-US"/>
        </w:rPr>
      </w:pPr>
    </w:p>
    <w:p w14:paraId="30014098" w14:textId="31B286AD" w:rsidR="00C1411C" w:rsidRDefault="00C1411C" w:rsidP="00C1411C">
      <w:pPr>
        <w:pStyle w:val="ac"/>
        <w:tabs>
          <w:tab w:val="left" w:pos="851"/>
        </w:tabs>
        <w:ind w:left="567"/>
      </w:pPr>
      <w:r>
        <w:t>Скриншоты ручек представлены на рис. 10-16 соответственно.</w:t>
      </w:r>
    </w:p>
    <w:p w14:paraId="2DDDC5FD" w14:textId="208FABCF" w:rsidR="00C1411C" w:rsidRDefault="00C1411C" w:rsidP="006D69E5"/>
    <w:p w14:paraId="42BEDA13" w14:textId="06D1DA09" w:rsidR="00126C51" w:rsidRDefault="00F254B3" w:rsidP="00126C51">
      <w:pPr>
        <w:jc w:val="center"/>
      </w:pPr>
      <w:r w:rsidRPr="00F254B3">
        <w:rPr>
          <w:noProof/>
        </w:rPr>
        <w:drawing>
          <wp:inline distT="0" distB="0" distL="0" distR="0" wp14:anchorId="43E3540D" wp14:editId="3D3FBC41">
            <wp:extent cx="5760085" cy="171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5261" w14:textId="3EA2836D" w:rsidR="00F254B3" w:rsidRPr="008908E4" w:rsidRDefault="00F254B3" w:rsidP="00126C51">
      <w:pPr>
        <w:jc w:val="center"/>
      </w:pPr>
      <w:r>
        <w:t>Рисунок 10 – Ручка</w:t>
      </w:r>
      <w:r w:rsidRPr="00F254B3">
        <w:t xml:space="preserve"> </w:t>
      </w:r>
      <w:r w:rsidR="00112314">
        <w:t>«</w:t>
      </w:r>
      <w:proofErr w:type="spellStart"/>
      <w:r>
        <w:rPr>
          <w:lang w:val="en-US"/>
        </w:rPr>
        <w:t>GetAll</w:t>
      </w:r>
      <w:proofErr w:type="spellEnd"/>
      <w:r w:rsidR="00112314">
        <w:t>»</w:t>
      </w:r>
      <w:r w:rsidR="008908E4">
        <w:t xml:space="preserve"> (</w:t>
      </w:r>
      <w:proofErr w:type="spellStart"/>
      <w:r w:rsidR="008908E4">
        <w:rPr>
          <w:lang w:val="en-US"/>
        </w:rPr>
        <w:t>UserController</w:t>
      </w:r>
      <w:proofErr w:type="spellEnd"/>
      <w:r w:rsidR="008908E4">
        <w:t>)</w:t>
      </w:r>
    </w:p>
    <w:p w14:paraId="008BB60C" w14:textId="0AD39E70" w:rsidR="00112314" w:rsidRDefault="00112314" w:rsidP="00126C51">
      <w:pPr>
        <w:jc w:val="center"/>
      </w:pPr>
    </w:p>
    <w:p w14:paraId="7371EB61" w14:textId="3ABF5D3E" w:rsidR="00112314" w:rsidRDefault="006E21F2" w:rsidP="00126C51">
      <w:pPr>
        <w:jc w:val="center"/>
      </w:pPr>
      <w:r w:rsidRPr="006E21F2">
        <w:rPr>
          <w:noProof/>
        </w:rPr>
        <w:lastRenderedPageBreak/>
        <w:drawing>
          <wp:inline distT="0" distB="0" distL="0" distR="0" wp14:anchorId="5D9B38A1" wp14:editId="7990DA49">
            <wp:extent cx="4465320" cy="19267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909" cy="194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71A" w14:textId="1A2DDE43" w:rsidR="006E21F2" w:rsidRDefault="006E21F2" w:rsidP="00126C51">
      <w:pPr>
        <w:jc w:val="center"/>
      </w:pPr>
      <w:r>
        <w:t>Рисунок 11 – Ручка «</w:t>
      </w:r>
      <w:proofErr w:type="spellStart"/>
      <w:r>
        <w:rPr>
          <w:lang w:val="en-US"/>
        </w:rPr>
        <w:t>GetById</w:t>
      </w:r>
      <w:proofErr w:type="spellEnd"/>
      <w:r w:rsidR="005D5CA6">
        <w:t>»</w:t>
      </w:r>
      <w:r w:rsidR="008908E4">
        <w:t xml:space="preserve"> (</w:t>
      </w:r>
      <w:proofErr w:type="spellStart"/>
      <w:r w:rsidR="008908E4">
        <w:rPr>
          <w:lang w:val="en-US"/>
        </w:rPr>
        <w:t>UserController</w:t>
      </w:r>
      <w:proofErr w:type="spellEnd"/>
      <w:r w:rsidR="008908E4">
        <w:t>)</w:t>
      </w:r>
    </w:p>
    <w:p w14:paraId="0AC49A0F" w14:textId="3356E932" w:rsidR="00E01CB9" w:rsidRDefault="00E01CB9" w:rsidP="00126C51">
      <w:pPr>
        <w:jc w:val="center"/>
      </w:pPr>
    </w:p>
    <w:p w14:paraId="283D0266" w14:textId="34DA76F7" w:rsidR="00E01CB9" w:rsidRDefault="005E6965" w:rsidP="00126C51">
      <w:pPr>
        <w:jc w:val="center"/>
      </w:pPr>
      <w:r w:rsidRPr="005E6965">
        <w:rPr>
          <w:noProof/>
        </w:rPr>
        <w:drawing>
          <wp:inline distT="0" distB="0" distL="0" distR="0" wp14:anchorId="6C4CB5B8" wp14:editId="2BE3B931">
            <wp:extent cx="4579620" cy="1802869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2257" cy="181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460" w14:textId="231DD986" w:rsidR="005E6965" w:rsidRDefault="005E6965" w:rsidP="00126C51">
      <w:pPr>
        <w:jc w:val="center"/>
      </w:pPr>
      <w:r>
        <w:t>Рисунок 12 – Ручка «</w:t>
      </w:r>
      <w:proofErr w:type="spellStart"/>
      <w:r>
        <w:rPr>
          <w:lang w:val="en-US"/>
        </w:rPr>
        <w:t>GetByLogin</w:t>
      </w:r>
      <w:proofErr w:type="spellEnd"/>
      <w:r>
        <w:t>»</w:t>
      </w:r>
      <w:r w:rsidR="008908E4">
        <w:t xml:space="preserve"> (</w:t>
      </w:r>
      <w:proofErr w:type="spellStart"/>
      <w:r w:rsidR="008908E4">
        <w:rPr>
          <w:lang w:val="en-US"/>
        </w:rPr>
        <w:t>UserController</w:t>
      </w:r>
      <w:proofErr w:type="spellEnd"/>
      <w:r w:rsidR="008908E4">
        <w:t>)</w:t>
      </w:r>
    </w:p>
    <w:p w14:paraId="366FD560" w14:textId="7B598A28" w:rsidR="00B670D7" w:rsidRDefault="00B670D7" w:rsidP="00126C51">
      <w:pPr>
        <w:jc w:val="center"/>
      </w:pPr>
    </w:p>
    <w:p w14:paraId="351608E8" w14:textId="420ED673" w:rsidR="00B670D7" w:rsidRDefault="004F09FF" w:rsidP="00126C51">
      <w:pPr>
        <w:jc w:val="center"/>
      </w:pPr>
      <w:r w:rsidRPr="004F09FF">
        <w:rPr>
          <w:noProof/>
        </w:rPr>
        <w:drawing>
          <wp:inline distT="0" distB="0" distL="0" distR="0" wp14:anchorId="0F36DA6E" wp14:editId="545CF4DF">
            <wp:extent cx="4533900" cy="18698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975" cy="18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D87C" w14:textId="6E50E70C" w:rsidR="004F09FF" w:rsidRDefault="004F09FF" w:rsidP="00126C51">
      <w:pPr>
        <w:jc w:val="center"/>
      </w:pPr>
      <w:r>
        <w:t>Рисунок 13 – Ручка «</w:t>
      </w:r>
      <w:r>
        <w:rPr>
          <w:lang w:val="en-US"/>
        </w:rPr>
        <w:t>Add</w:t>
      </w:r>
      <w:r>
        <w:t>»</w:t>
      </w:r>
      <w:r w:rsidR="008908E4">
        <w:t xml:space="preserve"> (</w:t>
      </w:r>
      <w:proofErr w:type="spellStart"/>
      <w:r w:rsidR="008908E4">
        <w:rPr>
          <w:lang w:val="en-US"/>
        </w:rPr>
        <w:t>UserController</w:t>
      </w:r>
      <w:proofErr w:type="spellEnd"/>
      <w:r w:rsidR="008908E4">
        <w:t>)</w:t>
      </w:r>
    </w:p>
    <w:p w14:paraId="30BCAAFA" w14:textId="50F7F6C9" w:rsidR="006B7352" w:rsidRDefault="006B7352" w:rsidP="00126C51">
      <w:pPr>
        <w:jc w:val="center"/>
      </w:pPr>
    </w:p>
    <w:p w14:paraId="53C35F2D" w14:textId="5F660B3A" w:rsidR="006B7352" w:rsidRDefault="00DE58CD" w:rsidP="00126C51">
      <w:pPr>
        <w:jc w:val="center"/>
      </w:pPr>
      <w:r w:rsidRPr="00DE58CD">
        <w:rPr>
          <w:noProof/>
        </w:rPr>
        <w:drawing>
          <wp:inline distT="0" distB="0" distL="0" distR="0" wp14:anchorId="11606572" wp14:editId="6A0CD226">
            <wp:extent cx="4572000" cy="2054401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7415" cy="207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4089" w14:textId="75697018" w:rsidR="006533AB" w:rsidRDefault="00DE58CD" w:rsidP="00773E26">
      <w:pPr>
        <w:jc w:val="center"/>
      </w:pPr>
      <w:r>
        <w:t>Рисунок 14 – Ручка «</w:t>
      </w:r>
      <w:r>
        <w:rPr>
          <w:lang w:val="en-US"/>
        </w:rPr>
        <w:t>Update</w:t>
      </w:r>
      <w:r>
        <w:t>»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UserController</w:t>
      </w:r>
      <w:proofErr w:type="spellEnd"/>
      <w:r>
        <w:rPr>
          <w:lang w:val="en-US"/>
        </w:rPr>
        <w:t>)</w:t>
      </w:r>
    </w:p>
    <w:p w14:paraId="288C2890" w14:textId="53DB15E3" w:rsidR="006533AB" w:rsidRDefault="006533AB" w:rsidP="00126C51">
      <w:pPr>
        <w:jc w:val="center"/>
      </w:pPr>
      <w:r w:rsidRPr="006533AB">
        <w:rPr>
          <w:noProof/>
        </w:rPr>
        <w:lastRenderedPageBreak/>
        <w:drawing>
          <wp:inline distT="0" distB="0" distL="0" distR="0" wp14:anchorId="4205AD41" wp14:editId="375BFB21">
            <wp:extent cx="5760085" cy="204978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8899" w14:textId="47726453" w:rsidR="006533AB" w:rsidRDefault="006533AB" w:rsidP="00126C51">
      <w:pPr>
        <w:jc w:val="center"/>
        <w:rPr>
          <w:lang w:val="en-US"/>
        </w:rPr>
      </w:pPr>
      <w:r>
        <w:t>Рисунок 15 – Ручка «</w:t>
      </w:r>
      <w:proofErr w:type="spellStart"/>
      <w:r>
        <w:rPr>
          <w:lang w:val="en-US"/>
        </w:rPr>
        <w:t>PartialUpdate</w:t>
      </w:r>
      <w:proofErr w:type="spellEnd"/>
      <w:r>
        <w:t>» (</w:t>
      </w:r>
      <w:proofErr w:type="spellStart"/>
      <w:r>
        <w:rPr>
          <w:lang w:val="en-US"/>
        </w:rPr>
        <w:t>UserController</w:t>
      </w:r>
      <w:proofErr w:type="spellEnd"/>
      <w:r>
        <w:rPr>
          <w:lang w:val="en-US"/>
        </w:rPr>
        <w:t>)</w:t>
      </w:r>
    </w:p>
    <w:p w14:paraId="0A7F8D5C" w14:textId="5A5EC7A8" w:rsidR="00D80B33" w:rsidRDefault="00D80B33" w:rsidP="00126C51">
      <w:pPr>
        <w:jc w:val="center"/>
      </w:pPr>
    </w:p>
    <w:p w14:paraId="011E4B95" w14:textId="2570D7C3" w:rsidR="00D80B33" w:rsidRDefault="00D80B33" w:rsidP="00126C51">
      <w:pPr>
        <w:jc w:val="center"/>
      </w:pPr>
      <w:r w:rsidRPr="00D80B33">
        <w:rPr>
          <w:noProof/>
        </w:rPr>
        <w:drawing>
          <wp:inline distT="0" distB="0" distL="0" distR="0" wp14:anchorId="52E8282B" wp14:editId="3E1C206F">
            <wp:extent cx="3756660" cy="15842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5191" cy="16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292E" w14:textId="28040320" w:rsidR="00D80B33" w:rsidRPr="00B2380C" w:rsidRDefault="00D80B33" w:rsidP="00126C51">
      <w:pPr>
        <w:jc w:val="center"/>
      </w:pPr>
      <w:r>
        <w:t>Рисунок 16 – Ручка «</w:t>
      </w:r>
      <w:r>
        <w:rPr>
          <w:lang w:val="en-US"/>
        </w:rPr>
        <w:t>Delete</w:t>
      </w:r>
      <w:r>
        <w:t xml:space="preserve">» </w:t>
      </w:r>
      <w:r w:rsidRPr="00B2380C">
        <w:t>(</w:t>
      </w:r>
      <w:proofErr w:type="spellStart"/>
      <w:r>
        <w:rPr>
          <w:lang w:val="en-US"/>
        </w:rPr>
        <w:t>UserController</w:t>
      </w:r>
      <w:proofErr w:type="spellEnd"/>
      <w:r w:rsidRPr="00B2380C">
        <w:t>)</w:t>
      </w:r>
    </w:p>
    <w:p w14:paraId="3CF8BD97" w14:textId="2D8E10F7" w:rsidR="00E343A7" w:rsidRDefault="00E343A7" w:rsidP="00E343A7"/>
    <w:p w14:paraId="07E9BEEC" w14:textId="77777777" w:rsidR="00E343A7" w:rsidRDefault="00E343A7" w:rsidP="00E343A7">
      <w:pPr>
        <w:tabs>
          <w:tab w:val="left" w:pos="851"/>
        </w:tabs>
        <w:ind w:firstLine="567"/>
      </w:pPr>
      <w:r>
        <w:t xml:space="preserve">Отправку запросов и получение ответов реализуем с помощью файла </w:t>
      </w:r>
      <w:proofErr w:type="spellStart"/>
      <w:r>
        <w:rPr>
          <w:lang w:val="en-US"/>
        </w:rPr>
        <w:t>ClientApi</w:t>
      </w:r>
      <w:proofErr w:type="spellEnd"/>
      <w:r w:rsidRPr="00483707">
        <w:t>.</w:t>
      </w:r>
      <w:r>
        <w:rPr>
          <w:lang w:val="en-US"/>
        </w:rPr>
        <w:t>http</w:t>
      </w:r>
      <w:r>
        <w:t>.</w:t>
      </w:r>
    </w:p>
    <w:p w14:paraId="2D4E21ED" w14:textId="07674A7A" w:rsidR="00E343A7" w:rsidRDefault="00E343A7" w:rsidP="00E343A7">
      <w:pPr>
        <w:tabs>
          <w:tab w:val="left" w:pos="851"/>
        </w:tabs>
        <w:ind w:firstLine="567"/>
      </w:pPr>
      <w:r>
        <w:t xml:space="preserve">При отправке запроса, представленного на рис. 17, получаем ответ, представленный на рис. 18. Следующие запросы-ответы представлены аналогично (переменные, заключенные в двойные фигурные скобки, описываются в начале файла </w:t>
      </w:r>
      <w:proofErr w:type="spellStart"/>
      <w:r>
        <w:rPr>
          <w:lang w:val="en-US"/>
        </w:rPr>
        <w:t>ClientApi</w:t>
      </w:r>
      <w:proofErr w:type="spellEnd"/>
      <w:r w:rsidRPr="002B7CBB">
        <w:t>.</w:t>
      </w:r>
      <w:r>
        <w:rPr>
          <w:lang w:val="en-US"/>
        </w:rPr>
        <w:t>http</w:t>
      </w:r>
      <w:r w:rsidRPr="00F32AB0">
        <w:t>)</w:t>
      </w:r>
      <w:r>
        <w:t>.</w:t>
      </w:r>
    </w:p>
    <w:p w14:paraId="3E2D95AB" w14:textId="5841952C" w:rsidR="00E343A7" w:rsidRDefault="00E343A7" w:rsidP="00E343A7">
      <w:pPr>
        <w:jc w:val="center"/>
      </w:pPr>
    </w:p>
    <w:p w14:paraId="67049179" w14:textId="1953050D" w:rsidR="002D4DCC" w:rsidRDefault="00061205" w:rsidP="00E343A7">
      <w:pPr>
        <w:jc w:val="center"/>
      </w:pPr>
      <w:r w:rsidRPr="00061205">
        <w:rPr>
          <w:noProof/>
        </w:rPr>
        <w:drawing>
          <wp:inline distT="0" distB="0" distL="0" distR="0" wp14:anchorId="246A6165" wp14:editId="25490C69">
            <wp:extent cx="3070860" cy="4421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0494" cy="44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7926" w14:textId="0C6D6CEF" w:rsidR="00061205" w:rsidRDefault="00061205" w:rsidP="00E343A7">
      <w:pPr>
        <w:jc w:val="center"/>
        <w:rPr>
          <w:lang w:val="en-US"/>
        </w:rPr>
      </w:pPr>
      <w:r>
        <w:t>Рисунок 17 – Запрос</w:t>
      </w:r>
      <w:r w:rsidRPr="00061205">
        <w:t xml:space="preserve"> </w:t>
      </w:r>
      <w:r>
        <w:rPr>
          <w:lang w:val="en-US"/>
        </w:rPr>
        <w:t>GET</w:t>
      </w:r>
      <w:r w:rsidRPr="00061205">
        <w:t xml:space="preserve"> /</w:t>
      </w:r>
      <w:proofErr w:type="spellStart"/>
      <w:r>
        <w:rPr>
          <w:lang w:val="en-US"/>
        </w:rPr>
        <w:t>api</w:t>
      </w:r>
      <w:proofErr w:type="spellEnd"/>
      <w:r w:rsidRPr="00061205">
        <w:t>/</w:t>
      </w:r>
      <w:r>
        <w:rPr>
          <w:lang w:val="en-US"/>
        </w:rPr>
        <w:t>user</w:t>
      </w:r>
    </w:p>
    <w:p w14:paraId="5CF8CFF5" w14:textId="504EE09D" w:rsidR="00C74AB7" w:rsidRDefault="00C74AB7" w:rsidP="00E343A7">
      <w:pPr>
        <w:jc w:val="center"/>
      </w:pPr>
    </w:p>
    <w:p w14:paraId="7D0BD57A" w14:textId="6951DB35" w:rsidR="00C74AB7" w:rsidRDefault="00C74AB7" w:rsidP="00E343A7">
      <w:pPr>
        <w:jc w:val="center"/>
      </w:pPr>
      <w:r w:rsidRPr="00C74AB7">
        <w:rPr>
          <w:noProof/>
        </w:rPr>
        <w:lastRenderedPageBreak/>
        <w:drawing>
          <wp:inline distT="0" distB="0" distL="0" distR="0" wp14:anchorId="7075CC1A" wp14:editId="3F4E4462">
            <wp:extent cx="3116580" cy="388882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5500" cy="39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6470" w14:textId="5F76DCAA" w:rsidR="00C74AB7" w:rsidRDefault="00C74AB7" w:rsidP="00E343A7">
      <w:pPr>
        <w:jc w:val="center"/>
        <w:rPr>
          <w:lang w:val="en-US"/>
        </w:rPr>
      </w:pPr>
      <w:r>
        <w:t>Рисунок</w:t>
      </w:r>
      <w:r w:rsidRPr="00C74AB7">
        <w:rPr>
          <w:lang w:val="en-US"/>
        </w:rPr>
        <w:t xml:space="preserve"> 18 – </w:t>
      </w:r>
      <w:r>
        <w:t>Ответ</w:t>
      </w:r>
      <w:r w:rsidRPr="00C74AB7">
        <w:rPr>
          <w:lang w:val="en-US"/>
        </w:rPr>
        <w:t xml:space="preserve"> </w:t>
      </w: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</w:t>
      </w:r>
    </w:p>
    <w:p w14:paraId="6DFC5F24" w14:textId="77777777" w:rsidR="00C72F2C" w:rsidRDefault="00C72F2C" w:rsidP="00E343A7">
      <w:pPr>
        <w:jc w:val="center"/>
        <w:rPr>
          <w:lang w:val="en-US"/>
        </w:rPr>
      </w:pPr>
    </w:p>
    <w:p w14:paraId="7CBB05B1" w14:textId="78700348" w:rsidR="00A46FF9" w:rsidRDefault="00E46933" w:rsidP="00E343A7">
      <w:pPr>
        <w:jc w:val="center"/>
      </w:pPr>
      <w:r w:rsidRPr="00E46933">
        <w:rPr>
          <w:noProof/>
        </w:rPr>
        <w:drawing>
          <wp:inline distT="0" distB="0" distL="0" distR="0" wp14:anchorId="41CD188C" wp14:editId="3BBB05C1">
            <wp:extent cx="3215640" cy="50144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2815" cy="5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6C0" w14:textId="3E3222DD" w:rsidR="00E46933" w:rsidRDefault="00E46933" w:rsidP="00E343A7">
      <w:pPr>
        <w:jc w:val="center"/>
      </w:pPr>
      <w:r>
        <w:t>Рисунок 19 – Запрос</w:t>
      </w:r>
      <w:r w:rsidRPr="00E46933">
        <w:t xml:space="preserve"> </w:t>
      </w:r>
      <w:r>
        <w:rPr>
          <w:lang w:val="en-US"/>
        </w:rPr>
        <w:t>GET</w:t>
      </w:r>
      <w:r w:rsidRPr="00E46933">
        <w:t xml:space="preserve"> /</w:t>
      </w:r>
      <w:proofErr w:type="spellStart"/>
      <w:r>
        <w:rPr>
          <w:lang w:val="en-US"/>
        </w:rPr>
        <w:t>api</w:t>
      </w:r>
      <w:proofErr w:type="spellEnd"/>
      <w:r w:rsidRPr="00E46933">
        <w:t>/</w:t>
      </w:r>
      <w:r>
        <w:rPr>
          <w:lang w:val="en-US"/>
        </w:rPr>
        <w:t>user</w:t>
      </w:r>
      <w:r w:rsidRPr="00E46933">
        <w:t>/1</w:t>
      </w:r>
    </w:p>
    <w:p w14:paraId="24703BA6" w14:textId="00AD0E19" w:rsidR="00CF36B3" w:rsidRDefault="00CF36B3" w:rsidP="00E343A7">
      <w:pPr>
        <w:jc w:val="center"/>
      </w:pPr>
    </w:p>
    <w:p w14:paraId="0A0290CE" w14:textId="3D3BC5F8" w:rsidR="00CF36B3" w:rsidRDefault="00CF36B3" w:rsidP="00E343A7">
      <w:pPr>
        <w:jc w:val="center"/>
      </w:pPr>
      <w:r w:rsidRPr="00CF36B3">
        <w:rPr>
          <w:noProof/>
        </w:rPr>
        <w:drawing>
          <wp:inline distT="0" distB="0" distL="0" distR="0" wp14:anchorId="1BA31BE5" wp14:editId="0F2DE53E">
            <wp:extent cx="2956560" cy="200810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5403" cy="20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8C2B" w14:textId="2FD892C3" w:rsidR="00CF36B3" w:rsidRDefault="00CF36B3" w:rsidP="00E343A7">
      <w:pPr>
        <w:jc w:val="center"/>
        <w:rPr>
          <w:lang w:val="en-US"/>
        </w:rPr>
      </w:pPr>
      <w:r>
        <w:t>Рисунок</w:t>
      </w:r>
      <w:r w:rsidRPr="00CF36B3">
        <w:rPr>
          <w:lang w:val="en-US"/>
        </w:rPr>
        <w:t xml:space="preserve"> 20 – </w:t>
      </w:r>
      <w:r>
        <w:t>Ответ</w:t>
      </w:r>
      <w:r w:rsidRPr="00CF36B3">
        <w:rPr>
          <w:lang w:val="en-US"/>
        </w:rPr>
        <w:t xml:space="preserve"> </w:t>
      </w: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/user/1</w:t>
      </w:r>
    </w:p>
    <w:p w14:paraId="228309B9" w14:textId="1818D19B" w:rsidR="00F71840" w:rsidRDefault="00F71840" w:rsidP="00E343A7">
      <w:pPr>
        <w:jc w:val="center"/>
      </w:pPr>
    </w:p>
    <w:p w14:paraId="0B2DE128" w14:textId="34048A5D" w:rsidR="00F71840" w:rsidRDefault="00F71840" w:rsidP="00E343A7">
      <w:pPr>
        <w:jc w:val="center"/>
      </w:pPr>
      <w:r w:rsidRPr="00F71840">
        <w:rPr>
          <w:noProof/>
        </w:rPr>
        <w:drawing>
          <wp:inline distT="0" distB="0" distL="0" distR="0" wp14:anchorId="196585EA" wp14:editId="27B7A3B7">
            <wp:extent cx="4465320" cy="39909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4935" cy="4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DC6A" w14:textId="6793F149" w:rsidR="00F71840" w:rsidRPr="00B2380C" w:rsidRDefault="00F71840" w:rsidP="00E343A7">
      <w:pPr>
        <w:jc w:val="center"/>
        <w:rPr>
          <w:lang w:val="en-US"/>
        </w:rPr>
      </w:pPr>
      <w:r>
        <w:t>Рисунок</w:t>
      </w:r>
      <w:r w:rsidRPr="00F71840">
        <w:rPr>
          <w:lang w:val="en-US"/>
        </w:rPr>
        <w:t xml:space="preserve"> 21 – </w:t>
      </w:r>
      <w:r>
        <w:t>Запрос</w:t>
      </w:r>
      <w:r w:rsidRPr="00F71840">
        <w:rPr>
          <w:lang w:val="en-US"/>
        </w:rPr>
        <w:t xml:space="preserve"> </w:t>
      </w:r>
      <w:r>
        <w:rPr>
          <w:lang w:val="en-US"/>
        </w:rPr>
        <w:t>GET</w:t>
      </w:r>
      <w:r w:rsidRPr="00F71840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F71840">
        <w:rPr>
          <w:lang w:val="en-US"/>
        </w:rPr>
        <w:t>/</w:t>
      </w:r>
      <w:r>
        <w:rPr>
          <w:lang w:val="en-US"/>
        </w:rPr>
        <w:t>user</w:t>
      </w:r>
      <w:r w:rsidRPr="00F71840">
        <w:rPr>
          <w:lang w:val="en-US"/>
        </w:rPr>
        <w:t>/</w:t>
      </w:r>
      <w:proofErr w:type="spellStart"/>
      <w:r>
        <w:rPr>
          <w:lang w:val="en-US"/>
        </w:rPr>
        <w:t>by-login</w:t>
      </w:r>
      <w:r w:rsidRPr="00F71840">
        <w:rPr>
          <w:lang w:val="en-US"/>
        </w:rPr>
        <w:t>?</w:t>
      </w:r>
      <w:r>
        <w:rPr>
          <w:lang w:val="en-US"/>
        </w:rPr>
        <w:t>login</w:t>
      </w:r>
      <w:proofErr w:type="spellEnd"/>
      <w:r>
        <w:rPr>
          <w:lang w:val="en-US"/>
        </w:rPr>
        <w:t>=admin</w:t>
      </w:r>
    </w:p>
    <w:p w14:paraId="319C6C7D" w14:textId="58FAD19F" w:rsidR="002C22C7" w:rsidRPr="00B2380C" w:rsidRDefault="002C22C7" w:rsidP="00E343A7">
      <w:pPr>
        <w:jc w:val="center"/>
        <w:rPr>
          <w:lang w:val="en-US"/>
        </w:rPr>
      </w:pPr>
    </w:p>
    <w:p w14:paraId="2948B547" w14:textId="26C35A79" w:rsidR="002C22C7" w:rsidRDefault="00302C35" w:rsidP="00E343A7">
      <w:pPr>
        <w:jc w:val="center"/>
      </w:pPr>
      <w:r w:rsidRPr="00302C35">
        <w:rPr>
          <w:noProof/>
        </w:rPr>
        <w:lastRenderedPageBreak/>
        <w:drawing>
          <wp:inline distT="0" distB="0" distL="0" distR="0" wp14:anchorId="46C8799A" wp14:editId="33750495">
            <wp:extent cx="3208020" cy="2091573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2076" cy="21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8B08" w14:textId="01F57E27" w:rsidR="00302C35" w:rsidRPr="00B2380C" w:rsidRDefault="00302C35" w:rsidP="00E343A7">
      <w:pPr>
        <w:jc w:val="center"/>
        <w:rPr>
          <w:lang w:val="en-US"/>
        </w:rPr>
      </w:pPr>
      <w:r>
        <w:t>Рисунок</w:t>
      </w:r>
      <w:r w:rsidRPr="00302C35">
        <w:rPr>
          <w:lang w:val="en-US"/>
        </w:rPr>
        <w:t xml:space="preserve"> 22 – </w:t>
      </w:r>
      <w:r>
        <w:t>Ответ</w:t>
      </w:r>
      <w:r w:rsidRPr="00302C35">
        <w:rPr>
          <w:lang w:val="en-US"/>
        </w:rPr>
        <w:t xml:space="preserve"> </w:t>
      </w: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</w:t>
      </w:r>
      <w:proofErr w:type="spellStart"/>
      <w:r>
        <w:rPr>
          <w:lang w:val="en-US"/>
        </w:rPr>
        <w:t>by-login</w:t>
      </w:r>
      <w:r w:rsidRPr="00302C35">
        <w:rPr>
          <w:lang w:val="en-US"/>
        </w:rPr>
        <w:t>?</w:t>
      </w:r>
      <w:r>
        <w:rPr>
          <w:lang w:val="en-US"/>
        </w:rPr>
        <w:t>login</w:t>
      </w:r>
      <w:proofErr w:type="spellEnd"/>
      <w:r>
        <w:rPr>
          <w:lang w:val="en-US"/>
        </w:rPr>
        <w:t>=admin</w:t>
      </w:r>
    </w:p>
    <w:p w14:paraId="41F55850" w14:textId="7C49CD1A" w:rsidR="00302C35" w:rsidRPr="00B2380C" w:rsidRDefault="00302C35" w:rsidP="00E343A7">
      <w:pPr>
        <w:jc w:val="center"/>
        <w:rPr>
          <w:lang w:val="en-US"/>
        </w:rPr>
      </w:pPr>
    </w:p>
    <w:p w14:paraId="364E5FB3" w14:textId="6D7A5ABB" w:rsidR="00302C35" w:rsidRDefault="00C55585" w:rsidP="00E343A7">
      <w:pPr>
        <w:jc w:val="center"/>
      </w:pPr>
      <w:r w:rsidRPr="00C55585">
        <w:rPr>
          <w:noProof/>
        </w:rPr>
        <w:drawing>
          <wp:inline distT="0" distB="0" distL="0" distR="0" wp14:anchorId="5FFD9151" wp14:editId="42BD9F13">
            <wp:extent cx="2773680" cy="1447761"/>
            <wp:effectExtent l="0" t="0" r="762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3617" cy="14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A110" w14:textId="60F16FC3" w:rsidR="00C55585" w:rsidRDefault="00C55585" w:rsidP="00E343A7">
      <w:pPr>
        <w:jc w:val="center"/>
      </w:pPr>
      <w:r>
        <w:t xml:space="preserve">Рисунок </w:t>
      </w:r>
      <w:r w:rsidR="00BD2F07">
        <w:t>23</w:t>
      </w:r>
      <w:r>
        <w:t xml:space="preserve"> – Запрос</w:t>
      </w:r>
      <w:r w:rsidRPr="00C55585">
        <w:t xml:space="preserve"> </w:t>
      </w:r>
      <w:r>
        <w:rPr>
          <w:lang w:val="en-US"/>
        </w:rPr>
        <w:t>POST</w:t>
      </w:r>
      <w:r w:rsidRPr="00C55585">
        <w:t xml:space="preserve"> /</w:t>
      </w:r>
      <w:proofErr w:type="spellStart"/>
      <w:r>
        <w:rPr>
          <w:lang w:val="en-US"/>
        </w:rPr>
        <w:t>api</w:t>
      </w:r>
      <w:proofErr w:type="spellEnd"/>
      <w:r w:rsidRPr="00C55585">
        <w:t>/</w:t>
      </w:r>
      <w:r>
        <w:rPr>
          <w:lang w:val="en-US"/>
        </w:rPr>
        <w:t>user</w:t>
      </w:r>
    </w:p>
    <w:p w14:paraId="7AD93E6E" w14:textId="7B3D0CBA" w:rsidR="00C55585" w:rsidRDefault="00C55585" w:rsidP="00E343A7">
      <w:pPr>
        <w:jc w:val="center"/>
      </w:pPr>
    </w:p>
    <w:p w14:paraId="701E24B1" w14:textId="6C9A35C5" w:rsidR="00C55585" w:rsidRDefault="00221198" w:rsidP="00E343A7">
      <w:pPr>
        <w:jc w:val="center"/>
      </w:pPr>
      <w:r w:rsidRPr="00221198">
        <w:rPr>
          <w:noProof/>
        </w:rPr>
        <w:drawing>
          <wp:inline distT="0" distB="0" distL="0" distR="0" wp14:anchorId="597D2124" wp14:editId="39EC5E88">
            <wp:extent cx="3055620" cy="22136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9700" cy="222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B469" w14:textId="6D6DF768" w:rsidR="00221198" w:rsidRDefault="00221198" w:rsidP="00E343A7">
      <w:pPr>
        <w:jc w:val="center"/>
        <w:rPr>
          <w:lang w:val="en-US"/>
        </w:rPr>
      </w:pPr>
      <w:r>
        <w:t>Рисунок</w:t>
      </w:r>
      <w:r w:rsidRPr="00221198">
        <w:rPr>
          <w:lang w:val="en-US"/>
        </w:rPr>
        <w:t xml:space="preserve"> </w:t>
      </w:r>
      <w:r w:rsidR="00BD2F07">
        <w:t>24</w:t>
      </w:r>
      <w:r w:rsidRPr="00221198">
        <w:rPr>
          <w:lang w:val="en-US"/>
        </w:rPr>
        <w:t xml:space="preserve"> – </w:t>
      </w:r>
      <w:r>
        <w:t>Ответ</w:t>
      </w:r>
      <w:r>
        <w:rPr>
          <w:lang w:val="en-US"/>
        </w:rPr>
        <w:t xml:space="preserve"> 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</w:t>
      </w:r>
    </w:p>
    <w:p w14:paraId="2EB943CC" w14:textId="146ABC0F" w:rsidR="00BD2F07" w:rsidRDefault="00BD2F07" w:rsidP="00E343A7">
      <w:pPr>
        <w:jc w:val="center"/>
      </w:pPr>
    </w:p>
    <w:p w14:paraId="5DBD41D8" w14:textId="26A8983A" w:rsidR="00BD2F07" w:rsidRDefault="00BD2F07" w:rsidP="00E343A7">
      <w:pPr>
        <w:jc w:val="center"/>
      </w:pPr>
      <w:r w:rsidRPr="00BD2F07">
        <w:rPr>
          <w:noProof/>
        </w:rPr>
        <w:drawing>
          <wp:inline distT="0" distB="0" distL="0" distR="0" wp14:anchorId="0E465671" wp14:editId="4FA53B6D">
            <wp:extent cx="2895600" cy="14332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6016" cy="14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B19A" w14:textId="7F42B0C2" w:rsidR="00BD2F07" w:rsidRDefault="00BD2F07" w:rsidP="00E343A7">
      <w:pPr>
        <w:jc w:val="center"/>
      </w:pPr>
      <w:r>
        <w:t>Рисунок 25 – Запрос</w:t>
      </w:r>
      <w:r w:rsidRPr="00BD2F07">
        <w:t xml:space="preserve"> </w:t>
      </w:r>
      <w:r>
        <w:rPr>
          <w:lang w:val="en-US"/>
        </w:rPr>
        <w:t>PUT</w:t>
      </w:r>
      <w:r w:rsidRPr="00BD2F07">
        <w:t xml:space="preserve"> /</w:t>
      </w:r>
      <w:proofErr w:type="spellStart"/>
      <w:r>
        <w:rPr>
          <w:lang w:val="en-US"/>
        </w:rPr>
        <w:t>api</w:t>
      </w:r>
      <w:proofErr w:type="spellEnd"/>
      <w:r w:rsidRPr="00BD2F07">
        <w:t>/</w:t>
      </w:r>
      <w:r>
        <w:rPr>
          <w:lang w:val="en-US"/>
        </w:rPr>
        <w:t>user</w:t>
      </w:r>
      <w:r w:rsidRPr="00BD2F07">
        <w:t>/5</w:t>
      </w:r>
    </w:p>
    <w:p w14:paraId="3C8410EA" w14:textId="3189C663" w:rsidR="005B5D78" w:rsidRDefault="005B5D78" w:rsidP="00E343A7">
      <w:pPr>
        <w:jc w:val="center"/>
      </w:pPr>
    </w:p>
    <w:p w14:paraId="0D8C9497" w14:textId="2EE92834" w:rsidR="005B5D78" w:rsidRDefault="005B5D78" w:rsidP="00E343A7">
      <w:pPr>
        <w:jc w:val="center"/>
      </w:pPr>
      <w:r w:rsidRPr="005B5D78">
        <w:rPr>
          <w:noProof/>
        </w:rPr>
        <w:lastRenderedPageBreak/>
        <w:drawing>
          <wp:inline distT="0" distB="0" distL="0" distR="0" wp14:anchorId="56AFE8D6" wp14:editId="768A0E53">
            <wp:extent cx="2697480" cy="886424"/>
            <wp:effectExtent l="0" t="0" r="762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9670" cy="8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1CEC" w14:textId="226FAD6F" w:rsidR="005B5D78" w:rsidRDefault="005B5D78" w:rsidP="00E343A7">
      <w:pPr>
        <w:jc w:val="center"/>
        <w:rPr>
          <w:lang w:val="en-US"/>
        </w:rPr>
      </w:pPr>
      <w:r>
        <w:t>Рисунок</w:t>
      </w:r>
      <w:r w:rsidRPr="005B5D78">
        <w:rPr>
          <w:lang w:val="en-US"/>
        </w:rPr>
        <w:t xml:space="preserve"> 26 – </w:t>
      </w:r>
      <w:r>
        <w:t>Ответ</w:t>
      </w:r>
      <w:r w:rsidRPr="005B5D78">
        <w:rPr>
          <w:lang w:val="en-US"/>
        </w:rPr>
        <w:t xml:space="preserve"> </w:t>
      </w:r>
      <w:r>
        <w:rPr>
          <w:lang w:val="en-US"/>
        </w:rPr>
        <w:t>PUT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/user/5</w:t>
      </w:r>
    </w:p>
    <w:p w14:paraId="315D4C53" w14:textId="6345CD30" w:rsidR="003F665C" w:rsidRDefault="003F665C" w:rsidP="00E343A7">
      <w:pPr>
        <w:jc w:val="center"/>
      </w:pPr>
    </w:p>
    <w:p w14:paraId="07DD9DC2" w14:textId="500155B1" w:rsidR="003F665C" w:rsidRDefault="003F665C" w:rsidP="00E343A7">
      <w:pPr>
        <w:jc w:val="center"/>
      </w:pPr>
      <w:r w:rsidRPr="003F665C">
        <w:rPr>
          <w:noProof/>
        </w:rPr>
        <w:drawing>
          <wp:inline distT="0" distB="0" distL="0" distR="0" wp14:anchorId="3668270C" wp14:editId="27ED72E9">
            <wp:extent cx="3063240" cy="1205442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1178" cy="12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4E8D" w14:textId="2ED4905F" w:rsidR="003F665C" w:rsidRDefault="003F665C" w:rsidP="00E343A7">
      <w:pPr>
        <w:jc w:val="center"/>
      </w:pPr>
      <w:r>
        <w:t>Рисунок 27 – Запрос</w:t>
      </w:r>
      <w:r w:rsidRPr="003F665C">
        <w:t xml:space="preserve"> </w:t>
      </w:r>
      <w:r>
        <w:rPr>
          <w:lang w:val="en-US"/>
        </w:rPr>
        <w:t>PATCH</w:t>
      </w:r>
      <w:r w:rsidRPr="003F665C">
        <w:t xml:space="preserve"> /</w:t>
      </w:r>
      <w:proofErr w:type="spellStart"/>
      <w:r>
        <w:rPr>
          <w:lang w:val="en-US"/>
        </w:rPr>
        <w:t>api</w:t>
      </w:r>
      <w:proofErr w:type="spellEnd"/>
      <w:r w:rsidRPr="003F665C">
        <w:t>/</w:t>
      </w:r>
      <w:r>
        <w:rPr>
          <w:lang w:val="en-US"/>
        </w:rPr>
        <w:t>user</w:t>
      </w:r>
      <w:r w:rsidRPr="003F665C">
        <w:t>/5</w:t>
      </w:r>
    </w:p>
    <w:p w14:paraId="2BB350D9" w14:textId="1931617D" w:rsidR="00CB6912" w:rsidRDefault="00CB6912" w:rsidP="00E343A7">
      <w:pPr>
        <w:jc w:val="center"/>
      </w:pPr>
    </w:p>
    <w:p w14:paraId="1675A4EC" w14:textId="1E8294D3" w:rsidR="00CB6912" w:rsidRDefault="00CB6912" w:rsidP="00E343A7">
      <w:pPr>
        <w:jc w:val="center"/>
      </w:pPr>
      <w:r w:rsidRPr="00CB6912">
        <w:rPr>
          <w:noProof/>
        </w:rPr>
        <w:drawing>
          <wp:inline distT="0" distB="0" distL="0" distR="0" wp14:anchorId="5644AE86" wp14:editId="02CB930E">
            <wp:extent cx="2804160" cy="9347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4574" cy="93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19F4" w14:textId="3E1F0CB6" w:rsidR="00CB6912" w:rsidRDefault="00CB6912" w:rsidP="00E343A7">
      <w:pPr>
        <w:jc w:val="center"/>
      </w:pPr>
      <w:r>
        <w:t>Рисунок</w:t>
      </w:r>
      <w:r w:rsidRPr="00CB6912">
        <w:t xml:space="preserve"> 28 – </w:t>
      </w:r>
      <w:r>
        <w:t>Ответ</w:t>
      </w:r>
      <w:r w:rsidRPr="00CB6912">
        <w:t xml:space="preserve"> </w:t>
      </w:r>
      <w:r>
        <w:rPr>
          <w:lang w:val="en-US"/>
        </w:rPr>
        <w:t>PATCH</w:t>
      </w:r>
      <w:r w:rsidRPr="00CB6912">
        <w:t xml:space="preserve"> /</w:t>
      </w:r>
      <w:proofErr w:type="spellStart"/>
      <w:r>
        <w:rPr>
          <w:lang w:val="en-US"/>
        </w:rPr>
        <w:t>api</w:t>
      </w:r>
      <w:proofErr w:type="spellEnd"/>
      <w:r w:rsidRPr="00CB6912">
        <w:t>/</w:t>
      </w:r>
      <w:r>
        <w:rPr>
          <w:lang w:val="en-US"/>
        </w:rPr>
        <w:t>user</w:t>
      </w:r>
      <w:r w:rsidRPr="00CB6912">
        <w:t>/5</w:t>
      </w:r>
    </w:p>
    <w:p w14:paraId="48378014" w14:textId="14395091" w:rsidR="00755031" w:rsidRDefault="00755031" w:rsidP="00E343A7">
      <w:pPr>
        <w:jc w:val="center"/>
      </w:pPr>
    </w:p>
    <w:p w14:paraId="75D48138" w14:textId="0500DCAF" w:rsidR="00755031" w:rsidRDefault="00755031" w:rsidP="00E343A7">
      <w:pPr>
        <w:jc w:val="center"/>
      </w:pPr>
      <w:r w:rsidRPr="00755031">
        <w:rPr>
          <w:noProof/>
        </w:rPr>
        <w:drawing>
          <wp:inline distT="0" distB="0" distL="0" distR="0" wp14:anchorId="57A7FC94" wp14:editId="383ADC7E">
            <wp:extent cx="3459480" cy="473572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2889" cy="48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DAC7" w14:textId="0EA9C018" w:rsidR="00755031" w:rsidRDefault="00755031" w:rsidP="00E343A7">
      <w:pPr>
        <w:jc w:val="center"/>
        <w:rPr>
          <w:lang w:val="en-US"/>
        </w:rPr>
      </w:pPr>
      <w:r>
        <w:t>Рисунок 29 – Запрос</w:t>
      </w:r>
      <w:r w:rsidRPr="00755031">
        <w:t xml:space="preserve"> </w:t>
      </w:r>
      <w:r>
        <w:rPr>
          <w:lang w:val="en-US"/>
        </w:rPr>
        <w:t>DELETE</w:t>
      </w:r>
      <w:r w:rsidRPr="00755031">
        <w:t xml:space="preserve"> /</w:t>
      </w:r>
      <w:proofErr w:type="spellStart"/>
      <w:r>
        <w:rPr>
          <w:lang w:val="en-US"/>
        </w:rPr>
        <w:t>api</w:t>
      </w:r>
      <w:proofErr w:type="spellEnd"/>
      <w:r w:rsidRPr="00755031">
        <w:t>/</w:t>
      </w:r>
      <w:r>
        <w:rPr>
          <w:lang w:val="en-US"/>
        </w:rPr>
        <w:t>user/5</w:t>
      </w:r>
    </w:p>
    <w:p w14:paraId="213B077A" w14:textId="709A93FB" w:rsidR="005807B6" w:rsidRDefault="005807B6" w:rsidP="00E343A7">
      <w:pPr>
        <w:jc w:val="center"/>
      </w:pPr>
    </w:p>
    <w:p w14:paraId="752BFB04" w14:textId="252529D8" w:rsidR="005807B6" w:rsidRDefault="005807B6" w:rsidP="00E343A7">
      <w:pPr>
        <w:jc w:val="center"/>
      </w:pPr>
      <w:r w:rsidRPr="005807B6">
        <w:rPr>
          <w:noProof/>
        </w:rPr>
        <w:drawing>
          <wp:inline distT="0" distB="0" distL="0" distR="0" wp14:anchorId="1270DFCE" wp14:editId="0F46AB45">
            <wp:extent cx="3391373" cy="109552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0AA7" w14:textId="4D2C0EDD" w:rsidR="005807B6" w:rsidRDefault="005807B6" w:rsidP="00E343A7">
      <w:pPr>
        <w:jc w:val="center"/>
        <w:rPr>
          <w:lang w:val="en-US"/>
        </w:rPr>
      </w:pPr>
      <w:r>
        <w:t>Рисунок</w:t>
      </w:r>
      <w:r w:rsidRPr="005807B6">
        <w:rPr>
          <w:lang w:val="en-US"/>
        </w:rPr>
        <w:t xml:space="preserve"> 30</w:t>
      </w:r>
      <w:r w:rsidR="00895278" w:rsidRPr="00895278">
        <w:rPr>
          <w:lang w:val="en-US"/>
        </w:rPr>
        <w:t xml:space="preserve"> </w:t>
      </w:r>
      <w:r w:rsidR="00895278" w:rsidRPr="00E736FF">
        <w:rPr>
          <w:lang w:val="en-US"/>
        </w:rPr>
        <w:t>–</w:t>
      </w:r>
      <w:r w:rsidRPr="005807B6">
        <w:rPr>
          <w:lang w:val="en-US"/>
        </w:rPr>
        <w:t xml:space="preserve"> </w:t>
      </w:r>
      <w:r>
        <w:t>Ответ</w:t>
      </w:r>
      <w:r w:rsidRPr="005807B6">
        <w:rPr>
          <w:lang w:val="en-US"/>
        </w:rPr>
        <w:t xml:space="preserve"> </w:t>
      </w:r>
      <w:r>
        <w:rPr>
          <w:lang w:val="en-US"/>
        </w:rPr>
        <w:t>DELETE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/user/5</w:t>
      </w:r>
    </w:p>
    <w:p w14:paraId="2E4325BA" w14:textId="0103832F" w:rsidR="00543260" w:rsidRDefault="00D2011A" w:rsidP="00D2011A">
      <w:pPr>
        <w:pStyle w:val="3"/>
        <w:rPr>
          <w:lang w:val="en-US"/>
        </w:rPr>
      </w:pPr>
      <w:bookmarkStart w:id="6" w:name="_Toc224476442"/>
      <w:r w:rsidRPr="00B2380C">
        <w:rPr>
          <w:lang w:val="en-US"/>
        </w:rPr>
        <w:t xml:space="preserve">3.1.3 </w:t>
      </w:r>
      <w:proofErr w:type="spellStart"/>
      <w:r>
        <w:rPr>
          <w:lang w:val="en-US"/>
        </w:rPr>
        <w:t>ClientController</w:t>
      </w:r>
      <w:bookmarkEnd w:id="6"/>
      <w:proofErr w:type="spellEnd"/>
    </w:p>
    <w:p w14:paraId="7F42DC2B" w14:textId="6FF94144" w:rsidR="00B2380C" w:rsidRPr="00B2380C" w:rsidRDefault="00B2380C" w:rsidP="00B2380C">
      <w:pPr>
        <w:ind w:firstLine="567"/>
        <w:rPr>
          <w:lang w:val="en-US"/>
        </w:rPr>
      </w:pPr>
      <w:r>
        <w:t>У</w:t>
      </w:r>
      <w:r w:rsidRPr="00B2380C">
        <w:rPr>
          <w:lang w:val="en-US"/>
        </w:rPr>
        <w:t xml:space="preserve"> </w:t>
      </w:r>
      <w:proofErr w:type="spellStart"/>
      <w:r>
        <w:rPr>
          <w:lang w:val="en-US"/>
        </w:rPr>
        <w:t>ClientController</w:t>
      </w:r>
      <w:proofErr w:type="spellEnd"/>
      <w:r w:rsidRPr="00B2380C">
        <w:rPr>
          <w:lang w:val="en-US"/>
        </w:rPr>
        <w:t xml:space="preserve"> </w:t>
      </w:r>
      <w:r>
        <w:t>имеется</w:t>
      </w:r>
      <w:r w:rsidRPr="00B2380C">
        <w:rPr>
          <w:lang w:val="en-US"/>
        </w:rPr>
        <w:t xml:space="preserve"> </w:t>
      </w:r>
      <w:r>
        <w:rPr>
          <w:lang w:val="en-US"/>
        </w:rPr>
        <w:t>7</w:t>
      </w:r>
      <w:r w:rsidRPr="00B2380C">
        <w:rPr>
          <w:lang w:val="en-US"/>
        </w:rPr>
        <w:t xml:space="preserve"> </w:t>
      </w:r>
      <w:r>
        <w:t>ручек</w:t>
      </w:r>
      <w:r w:rsidRPr="00B2380C">
        <w:rPr>
          <w:lang w:val="en-US"/>
        </w:rPr>
        <w:t>:</w:t>
      </w:r>
    </w:p>
    <w:p w14:paraId="4305641E" w14:textId="6EC5E067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GetAll</w:t>
      </w:r>
      <w:proofErr w:type="spellEnd"/>
      <w:r>
        <w:rPr>
          <w:lang w:val="en-US"/>
        </w:rPr>
        <w:t xml:space="preserve"> (GET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0B0E26">
        <w:rPr>
          <w:lang w:val="en-US"/>
        </w:rPr>
        <w:t>client</w:t>
      </w:r>
      <w:r>
        <w:rPr>
          <w:lang w:val="en-US"/>
        </w:rPr>
        <w:t>”),</w:t>
      </w:r>
    </w:p>
    <w:p w14:paraId="40DEAE89" w14:textId="4019BA1A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(GET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713479">
        <w:rPr>
          <w:lang w:val="en-US"/>
        </w:rPr>
        <w:t>client</w:t>
      </w:r>
      <w:r>
        <w:rPr>
          <w:lang w:val="en-US"/>
        </w:rPr>
        <w:t>/{id}”),</w:t>
      </w:r>
    </w:p>
    <w:p w14:paraId="39DA9D3B" w14:textId="2459E8AB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GetB</w:t>
      </w:r>
      <w:r w:rsidR="00713479">
        <w:rPr>
          <w:lang w:val="en-US"/>
        </w:rPr>
        <w:t>yEmail</w:t>
      </w:r>
      <w:proofErr w:type="spellEnd"/>
      <w:r>
        <w:rPr>
          <w:lang w:val="en-US"/>
        </w:rPr>
        <w:t xml:space="preserve"> (GET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713479">
        <w:rPr>
          <w:lang w:val="en-US"/>
        </w:rPr>
        <w:t>client</w:t>
      </w:r>
      <w:r>
        <w:rPr>
          <w:lang w:val="en-US"/>
        </w:rPr>
        <w:t>/</w:t>
      </w:r>
      <w:proofErr w:type="spellStart"/>
      <w:r>
        <w:rPr>
          <w:lang w:val="en-US"/>
        </w:rPr>
        <w:t>by-</w:t>
      </w:r>
      <w:r w:rsidR="00713479">
        <w:rPr>
          <w:lang w:val="en-US"/>
        </w:rPr>
        <w:t>email</w:t>
      </w:r>
      <w:r w:rsidRPr="008641EE">
        <w:rPr>
          <w:lang w:val="en-US"/>
        </w:rPr>
        <w:t>?</w:t>
      </w:r>
      <w:r w:rsidR="00713479">
        <w:rPr>
          <w:lang w:val="en-US"/>
        </w:rPr>
        <w:t>email</w:t>
      </w:r>
      <w:proofErr w:type="spellEnd"/>
      <w:r>
        <w:rPr>
          <w:lang w:val="en-US"/>
        </w:rPr>
        <w:t>={</w:t>
      </w:r>
      <w:r w:rsidR="00713479">
        <w:rPr>
          <w:lang w:val="en-US"/>
        </w:rPr>
        <w:t>email</w:t>
      </w:r>
      <w:r>
        <w:rPr>
          <w:lang w:val="en-US"/>
        </w:rPr>
        <w:t>}”),</w:t>
      </w:r>
    </w:p>
    <w:p w14:paraId="12CEA3A6" w14:textId="0549EC0F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Add (POST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41736C">
        <w:rPr>
          <w:lang w:val="en-US"/>
        </w:rPr>
        <w:t>client</w:t>
      </w:r>
      <w:r>
        <w:rPr>
          <w:lang w:val="en-US"/>
        </w:rPr>
        <w:t>”),</w:t>
      </w:r>
    </w:p>
    <w:p w14:paraId="1C68C829" w14:textId="597E1DA3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Update (PUT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4D65FC">
        <w:rPr>
          <w:lang w:val="en-US"/>
        </w:rPr>
        <w:t>client</w:t>
      </w:r>
      <w:r>
        <w:rPr>
          <w:lang w:val="en-US"/>
        </w:rPr>
        <w:t>/{id}),</w:t>
      </w:r>
    </w:p>
    <w:p w14:paraId="7AD390DA" w14:textId="704E0FEB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proofErr w:type="spellStart"/>
      <w:r>
        <w:rPr>
          <w:lang w:val="en-US"/>
        </w:rPr>
        <w:t>PartialUpdate</w:t>
      </w:r>
      <w:proofErr w:type="spellEnd"/>
      <w:r>
        <w:rPr>
          <w:lang w:val="en-US"/>
        </w:rPr>
        <w:t xml:space="preserve"> (PATCH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E97DB3">
        <w:rPr>
          <w:lang w:val="en-US"/>
        </w:rPr>
        <w:t>client</w:t>
      </w:r>
      <w:r>
        <w:rPr>
          <w:lang w:val="en-US"/>
        </w:rPr>
        <w:t>/{id}),</w:t>
      </w:r>
    </w:p>
    <w:p w14:paraId="2168F1BC" w14:textId="249E3D33" w:rsidR="00B2380C" w:rsidRDefault="00B2380C" w:rsidP="00B2380C">
      <w:pPr>
        <w:pStyle w:val="ac"/>
        <w:numPr>
          <w:ilvl w:val="0"/>
          <w:numId w:val="11"/>
        </w:numPr>
        <w:tabs>
          <w:tab w:val="left" w:pos="851"/>
        </w:tabs>
        <w:ind w:left="0" w:firstLine="567"/>
        <w:rPr>
          <w:lang w:val="en-US"/>
        </w:rPr>
      </w:pPr>
      <w:r>
        <w:rPr>
          <w:lang w:val="en-US"/>
        </w:rPr>
        <w:t>Delete (DELETE “/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2E5F3E">
        <w:rPr>
          <w:lang w:val="en-US"/>
        </w:rPr>
        <w:t>client</w:t>
      </w:r>
      <w:r>
        <w:rPr>
          <w:lang w:val="en-US"/>
        </w:rPr>
        <w:t>/{id}).</w:t>
      </w:r>
    </w:p>
    <w:p w14:paraId="520E7A8F" w14:textId="77777777" w:rsidR="00B2380C" w:rsidRDefault="00B2380C" w:rsidP="00B2380C">
      <w:pPr>
        <w:rPr>
          <w:lang w:val="en-US"/>
        </w:rPr>
      </w:pPr>
    </w:p>
    <w:p w14:paraId="1080A1CF" w14:textId="35A7E6CE" w:rsidR="00B2380C" w:rsidRDefault="00B2380C" w:rsidP="00B2380C">
      <w:pPr>
        <w:pStyle w:val="ac"/>
        <w:tabs>
          <w:tab w:val="left" w:pos="851"/>
        </w:tabs>
        <w:ind w:left="567"/>
      </w:pPr>
      <w:r>
        <w:t xml:space="preserve">Скриншоты ручек представлены на рис. </w:t>
      </w:r>
      <w:r w:rsidR="002E2B85">
        <w:t>31</w:t>
      </w:r>
      <w:r>
        <w:t>-</w:t>
      </w:r>
      <w:r w:rsidR="002E2B85">
        <w:t>37</w:t>
      </w:r>
      <w:r>
        <w:t xml:space="preserve"> соответственно.</w:t>
      </w:r>
    </w:p>
    <w:p w14:paraId="31CC3E38" w14:textId="77777777" w:rsidR="00B2380C" w:rsidRDefault="00B2380C" w:rsidP="00B2380C"/>
    <w:p w14:paraId="037BB0C8" w14:textId="77777777" w:rsidR="00B2380C" w:rsidRDefault="00B2380C" w:rsidP="00B2380C">
      <w:pPr>
        <w:jc w:val="center"/>
      </w:pPr>
      <w:r w:rsidRPr="00F254B3">
        <w:rPr>
          <w:noProof/>
        </w:rPr>
        <w:drawing>
          <wp:inline distT="0" distB="0" distL="0" distR="0" wp14:anchorId="577AA114" wp14:editId="39C5D7F0">
            <wp:extent cx="5570220" cy="16624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905" cy="16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923E" w14:textId="72F528CD" w:rsidR="00B2380C" w:rsidRPr="008908E4" w:rsidRDefault="00B2380C" w:rsidP="00B2380C">
      <w:pPr>
        <w:jc w:val="center"/>
      </w:pPr>
      <w:r>
        <w:t xml:space="preserve">Рисунок </w:t>
      </w:r>
      <w:r w:rsidR="002E2B85">
        <w:t>31</w:t>
      </w:r>
      <w:r>
        <w:t xml:space="preserve"> – Ручка</w:t>
      </w:r>
      <w:r w:rsidRPr="00F254B3">
        <w:t xml:space="preserve"> </w:t>
      </w:r>
      <w:r>
        <w:t>«</w:t>
      </w:r>
      <w:proofErr w:type="spellStart"/>
      <w:r>
        <w:rPr>
          <w:lang w:val="en-US"/>
        </w:rPr>
        <w:t>GetAll</w:t>
      </w:r>
      <w:proofErr w:type="spellEnd"/>
      <w:r>
        <w:t>» (</w:t>
      </w:r>
      <w:proofErr w:type="spellStart"/>
      <w:r w:rsidR="00BC577C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t>)</w:t>
      </w:r>
    </w:p>
    <w:p w14:paraId="2AAC2719" w14:textId="77777777" w:rsidR="00B2380C" w:rsidRDefault="00B2380C" w:rsidP="00B2380C">
      <w:pPr>
        <w:jc w:val="center"/>
      </w:pPr>
    </w:p>
    <w:p w14:paraId="2964A401" w14:textId="77777777" w:rsidR="00B2380C" w:rsidRDefault="00B2380C" w:rsidP="00B2380C">
      <w:pPr>
        <w:jc w:val="center"/>
      </w:pPr>
      <w:r w:rsidRPr="006E21F2">
        <w:rPr>
          <w:noProof/>
        </w:rPr>
        <w:drawing>
          <wp:inline distT="0" distB="0" distL="0" distR="0" wp14:anchorId="24C5F219" wp14:editId="6F060654">
            <wp:extent cx="4792980" cy="1973580"/>
            <wp:effectExtent l="0" t="0" r="762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065" cy="19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7D81" w14:textId="74F6CA14" w:rsidR="00B2380C" w:rsidRDefault="00B2380C" w:rsidP="00B2380C">
      <w:pPr>
        <w:jc w:val="center"/>
      </w:pPr>
      <w:r>
        <w:t xml:space="preserve">Рисунок </w:t>
      </w:r>
      <w:r w:rsidR="002E2B85">
        <w:t>32</w:t>
      </w:r>
      <w:r>
        <w:t xml:space="preserve"> – Ручка «</w:t>
      </w:r>
      <w:proofErr w:type="spellStart"/>
      <w:r>
        <w:rPr>
          <w:lang w:val="en-US"/>
        </w:rPr>
        <w:t>GetById</w:t>
      </w:r>
      <w:proofErr w:type="spellEnd"/>
      <w:r>
        <w:t>» (</w:t>
      </w:r>
      <w:proofErr w:type="spellStart"/>
      <w:r w:rsidR="00A12FFD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t>)</w:t>
      </w:r>
    </w:p>
    <w:p w14:paraId="027F67C1" w14:textId="77777777" w:rsidR="00B2380C" w:rsidRDefault="00B2380C" w:rsidP="00B2380C">
      <w:pPr>
        <w:jc w:val="center"/>
      </w:pPr>
    </w:p>
    <w:p w14:paraId="6CBBF8D4" w14:textId="77777777" w:rsidR="00B2380C" w:rsidRDefault="00B2380C" w:rsidP="00B2380C">
      <w:pPr>
        <w:jc w:val="center"/>
      </w:pPr>
      <w:r w:rsidRPr="005E6965">
        <w:rPr>
          <w:noProof/>
        </w:rPr>
        <w:drawing>
          <wp:inline distT="0" distB="0" distL="0" distR="0" wp14:anchorId="75A34303" wp14:editId="3FAB01D0">
            <wp:extent cx="4815840" cy="1917812"/>
            <wp:effectExtent l="0" t="0" r="381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526" cy="19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D32F" w14:textId="081B04BD" w:rsidR="00B2380C" w:rsidRDefault="00B2380C" w:rsidP="00B2380C">
      <w:pPr>
        <w:jc w:val="center"/>
      </w:pPr>
      <w:r>
        <w:t xml:space="preserve">Рисунок </w:t>
      </w:r>
      <w:r w:rsidR="00B75CDF">
        <w:rPr>
          <w:lang w:val="en-US"/>
        </w:rPr>
        <w:t>33</w:t>
      </w:r>
      <w:r>
        <w:t xml:space="preserve"> – Ручка «</w:t>
      </w:r>
      <w:proofErr w:type="spellStart"/>
      <w:r>
        <w:rPr>
          <w:lang w:val="en-US"/>
        </w:rPr>
        <w:t>GetBy</w:t>
      </w:r>
      <w:r w:rsidR="00B75CDF">
        <w:rPr>
          <w:lang w:val="en-US"/>
        </w:rPr>
        <w:t>Email</w:t>
      </w:r>
      <w:proofErr w:type="spellEnd"/>
      <w:r>
        <w:t>» (</w:t>
      </w:r>
      <w:proofErr w:type="spellStart"/>
      <w:r w:rsidR="00B75CDF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t>)</w:t>
      </w:r>
    </w:p>
    <w:p w14:paraId="4BC36759" w14:textId="77777777" w:rsidR="00B2380C" w:rsidRDefault="00B2380C" w:rsidP="00B2380C">
      <w:pPr>
        <w:jc w:val="center"/>
      </w:pPr>
    </w:p>
    <w:p w14:paraId="2260A0CC" w14:textId="77777777" w:rsidR="00B2380C" w:rsidRDefault="00B2380C" w:rsidP="00B2380C">
      <w:pPr>
        <w:jc w:val="center"/>
      </w:pPr>
      <w:r w:rsidRPr="004F09FF">
        <w:rPr>
          <w:noProof/>
        </w:rPr>
        <w:lastRenderedPageBreak/>
        <w:drawing>
          <wp:inline distT="0" distB="0" distL="0" distR="0" wp14:anchorId="4C6F2223" wp14:editId="61D7A170">
            <wp:extent cx="5448300" cy="2183732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737" cy="21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65F5" w14:textId="41011824" w:rsidR="00B2380C" w:rsidRDefault="00B2380C" w:rsidP="00B2380C">
      <w:pPr>
        <w:jc w:val="center"/>
      </w:pPr>
      <w:r>
        <w:t xml:space="preserve">Рисунок </w:t>
      </w:r>
      <w:r w:rsidR="00F57A49">
        <w:rPr>
          <w:lang w:val="en-US"/>
        </w:rPr>
        <w:t>34</w:t>
      </w:r>
      <w:r>
        <w:t xml:space="preserve"> – Ручка «</w:t>
      </w:r>
      <w:r>
        <w:rPr>
          <w:lang w:val="en-US"/>
        </w:rPr>
        <w:t>Add</w:t>
      </w:r>
      <w:r>
        <w:t>» (</w:t>
      </w:r>
      <w:proofErr w:type="spellStart"/>
      <w:r w:rsidR="00EE544A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t>)</w:t>
      </w:r>
    </w:p>
    <w:p w14:paraId="1A255C85" w14:textId="77777777" w:rsidR="00B2380C" w:rsidRDefault="00B2380C" w:rsidP="00B2380C">
      <w:pPr>
        <w:jc w:val="center"/>
      </w:pPr>
    </w:p>
    <w:p w14:paraId="265B1F2D" w14:textId="77777777" w:rsidR="00B2380C" w:rsidRDefault="00B2380C" w:rsidP="00B2380C">
      <w:pPr>
        <w:jc w:val="center"/>
      </w:pPr>
      <w:r w:rsidRPr="00DE58CD">
        <w:rPr>
          <w:noProof/>
        </w:rPr>
        <w:drawing>
          <wp:inline distT="0" distB="0" distL="0" distR="0" wp14:anchorId="0D9223E8" wp14:editId="1CFDDE06">
            <wp:extent cx="5379720" cy="234219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645" cy="23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D86B" w14:textId="1B18D44E" w:rsidR="00B2380C" w:rsidRDefault="00B2380C" w:rsidP="00B2380C">
      <w:pPr>
        <w:jc w:val="center"/>
      </w:pPr>
      <w:r>
        <w:t xml:space="preserve">Рисунок </w:t>
      </w:r>
      <w:r w:rsidR="00DF2FEA">
        <w:rPr>
          <w:lang w:val="en-US"/>
        </w:rPr>
        <w:t>35</w:t>
      </w:r>
      <w:r>
        <w:t xml:space="preserve"> – Ручка «</w:t>
      </w:r>
      <w:r>
        <w:rPr>
          <w:lang w:val="en-US"/>
        </w:rPr>
        <w:t>Update</w:t>
      </w:r>
      <w:r>
        <w:t>»</w:t>
      </w:r>
      <w:r>
        <w:rPr>
          <w:lang w:val="en-US"/>
        </w:rPr>
        <w:t xml:space="preserve"> (</w:t>
      </w:r>
      <w:proofErr w:type="spellStart"/>
      <w:r w:rsidR="009060EF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rPr>
          <w:lang w:val="en-US"/>
        </w:rPr>
        <w:t>)</w:t>
      </w:r>
    </w:p>
    <w:p w14:paraId="5DC636E5" w14:textId="77777777" w:rsidR="00B2380C" w:rsidRDefault="00B2380C" w:rsidP="00B2380C">
      <w:pPr>
        <w:jc w:val="center"/>
      </w:pPr>
    </w:p>
    <w:p w14:paraId="1834C79C" w14:textId="77777777" w:rsidR="00B2380C" w:rsidRDefault="00B2380C" w:rsidP="00B2380C">
      <w:pPr>
        <w:jc w:val="center"/>
      </w:pPr>
      <w:r w:rsidRPr="006533AB">
        <w:rPr>
          <w:noProof/>
        </w:rPr>
        <w:drawing>
          <wp:inline distT="0" distB="0" distL="0" distR="0" wp14:anchorId="32ABD75C" wp14:editId="582A40D5">
            <wp:extent cx="5760085" cy="1961542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6C09" w14:textId="5606C6C3" w:rsidR="00B2380C" w:rsidRDefault="00B2380C" w:rsidP="00B2380C">
      <w:pPr>
        <w:jc w:val="center"/>
        <w:rPr>
          <w:lang w:val="en-US"/>
        </w:rPr>
      </w:pPr>
      <w:r>
        <w:t xml:space="preserve">Рисунок </w:t>
      </w:r>
      <w:r w:rsidR="00DF2FEA">
        <w:rPr>
          <w:lang w:val="en-US"/>
        </w:rPr>
        <w:t>36</w:t>
      </w:r>
      <w:r>
        <w:t xml:space="preserve"> – Ручка «</w:t>
      </w:r>
      <w:proofErr w:type="spellStart"/>
      <w:r>
        <w:rPr>
          <w:lang w:val="en-US"/>
        </w:rPr>
        <w:t>PartialUpdate</w:t>
      </w:r>
      <w:proofErr w:type="spellEnd"/>
      <w:r>
        <w:t>» (</w:t>
      </w:r>
      <w:proofErr w:type="spellStart"/>
      <w:r w:rsidR="00DF2FEA">
        <w:rPr>
          <w:lang w:val="en-US"/>
        </w:rPr>
        <w:t>Client</w:t>
      </w:r>
      <w:r>
        <w:rPr>
          <w:lang w:val="en-US"/>
        </w:rPr>
        <w:t>Controller</w:t>
      </w:r>
      <w:proofErr w:type="spellEnd"/>
      <w:r>
        <w:rPr>
          <w:lang w:val="en-US"/>
        </w:rPr>
        <w:t>)</w:t>
      </w:r>
    </w:p>
    <w:p w14:paraId="456F703C" w14:textId="77777777" w:rsidR="00B2380C" w:rsidRDefault="00B2380C" w:rsidP="00B2380C">
      <w:pPr>
        <w:jc w:val="center"/>
      </w:pPr>
    </w:p>
    <w:p w14:paraId="5F3174E7" w14:textId="77777777" w:rsidR="00B2380C" w:rsidRDefault="00B2380C" w:rsidP="00B2380C">
      <w:pPr>
        <w:jc w:val="center"/>
      </w:pPr>
      <w:r w:rsidRPr="00D80B33">
        <w:rPr>
          <w:noProof/>
        </w:rPr>
        <w:lastRenderedPageBreak/>
        <w:drawing>
          <wp:inline distT="0" distB="0" distL="0" distR="0" wp14:anchorId="7823FBEE" wp14:editId="662CCF2A">
            <wp:extent cx="4124325" cy="179382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264" cy="17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AA39" w14:textId="6989C662" w:rsidR="00B2380C" w:rsidRPr="00B2380C" w:rsidRDefault="00B2380C" w:rsidP="00B2380C">
      <w:pPr>
        <w:jc w:val="center"/>
      </w:pPr>
      <w:r>
        <w:t xml:space="preserve">Рисунок </w:t>
      </w:r>
      <w:r w:rsidR="00DF2FEA">
        <w:rPr>
          <w:lang w:val="en-US"/>
        </w:rPr>
        <w:t>37</w:t>
      </w:r>
      <w:r>
        <w:t xml:space="preserve"> – Ручка «</w:t>
      </w:r>
      <w:r>
        <w:rPr>
          <w:lang w:val="en-US"/>
        </w:rPr>
        <w:t>Delete</w:t>
      </w:r>
      <w:r>
        <w:t xml:space="preserve">» </w:t>
      </w:r>
      <w:r w:rsidRPr="00B2380C">
        <w:t>(</w:t>
      </w:r>
      <w:proofErr w:type="spellStart"/>
      <w:r w:rsidR="00DF2FEA">
        <w:rPr>
          <w:lang w:val="en-US"/>
        </w:rPr>
        <w:t>Client</w:t>
      </w:r>
      <w:r>
        <w:rPr>
          <w:lang w:val="en-US"/>
        </w:rPr>
        <w:t>Controller</w:t>
      </w:r>
      <w:proofErr w:type="spellEnd"/>
      <w:r w:rsidRPr="00B2380C">
        <w:t>)</w:t>
      </w:r>
    </w:p>
    <w:p w14:paraId="55B4FA30" w14:textId="77777777" w:rsidR="00B2380C" w:rsidRDefault="00B2380C" w:rsidP="00B2380C"/>
    <w:p w14:paraId="1AEEE718" w14:textId="77777777" w:rsidR="00B2380C" w:rsidRDefault="00B2380C" w:rsidP="00B2380C">
      <w:pPr>
        <w:tabs>
          <w:tab w:val="left" w:pos="851"/>
        </w:tabs>
        <w:ind w:firstLine="567"/>
      </w:pPr>
      <w:r>
        <w:t xml:space="preserve">Отправку запросов и получение ответов реализуем с помощью файла </w:t>
      </w:r>
      <w:proofErr w:type="spellStart"/>
      <w:r>
        <w:rPr>
          <w:lang w:val="en-US"/>
        </w:rPr>
        <w:t>ClientApi</w:t>
      </w:r>
      <w:proofErr w:type="spellEnd"/>
      <w:r w:rsidRPr="00483707">
        <w:t>.</w:t>
      </w:r>
      <w:r>
        <w:rPr>
          <w:lang w:val="en-US"/>
        </w:rPr>
        <w:t>http</w:t>
      </w:r>
      <w:r>
        <w:t>.</w:t>
      </w:r>
    </w:p>
    <w:p w14:paraId="5A244D86" w14:textId="28659544" w:rsidR="00B2380C" w:rsidRDefault="00B2380C" w:rsidP="00B2380C">
      <w:pPr>
        <w:tabs>
          <w:tab w:val="left" w:pos="851"/>
        </w:tabs>
        <w:ind w:firstLine="567"/>
      </w:pPr>
      <w:r>
        <w:t xml:space="preserve">При отправке запроса, представленного на рис. </w:t>
      </w:r>
      <w:r w:rsidR="00390709" w:rsidRPr="00390709">
        <w:t>38</w:t>
      </w:r>
      <w:r>
        <w:t xml:space="preserve">, получаем ответ, представленный на рис. </w:t>
      </w:r>
      <w:r w:rsidR="00390709" w:rsidRPr="00390709">
        <w:t>39</w:t>
      </w:r>
      <w:r>
        <w:t xml:space="preserve">. Следующие запросы-ответы представлены аналогично (переменные, заключенные в двойные фигурные скобки, описываются в начале файла </w:t>
      </w:r>
      <w:proofErr w:type="spellStart"/>
      <w:r>
        <w:rPr>
          <w:lang w:val="en-US"/>
        </w:rPr>
        <w:t>ClientApi</w:t>
      </w:r>
      <w:proofErr w:type="spellEnd"/>
      <w:r w:rsidRPr="002B7CBB">
        <w:t>.</w:t>
      </w:r>
      <w:r>
        <w:rPr>
          <w:lang w:val="en-US"/>
        </w:rPr>
        <w:t>http</w:t>
      </w:r>
      <w:r w:rsidRPr="00F32AB0">
        <w:t>)</w:t>
      </w:r>
      <w:r>
        <w:t>.</w:t>
      </w:r>
    </w:p>
    <w:p w14:paraId="3DBEE44C" w14:textId="77777777" w:rsidR="00B2380C" w:rsidRDefault="00B2380C" w:rsidP="00B2380C">
      <w:pPr>
        <w:jc w:val="center"/>
      </w:pPr>
    </w:p>
    <w:p w14:paraId="4B3C9E80" w14:textId="75FBF300" w:rsidR="008F701F" w:rsidRDefault="008F701F" w:rsidP="008F701F">
      <w:pPr>
        <w:jc w:val="center"/>
        <w:rPr>
          <w:lang w:val="en-US"/>
        </w:rPr>
      </w:pPr>
      <w:r w:rsidRPr="008F701F">
        <w:rPr>
          <w:lang w:val="en-US"/>
        </w:rPr>
        <w:drawing>
          <wp:inline distT="0" distB="0" distL="0" distR="0" wp14:anchorId="4FE62848" wp14:editId="591E3E92">
            <wp:extent cx="3261360" cy="471718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9812" cy="4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BEC" w14:textId="60D9527C" w:rsidR="008F701F" w:rsidRDefault="008F701F" w:rsidP="008F701F">
      <w:pPr>
        <w:jc w:val="center"/>
      </w:pPr>
      <w:r>
        <w:t>Рисунок</w:t>
      </w:r>
      <w:r w:rsidRPr="008F701F">
        <w:rPr>
          <w:lang w:val="en-US"/>
        </w:rPr>
        <w:t xml:space="preserve"> 38 – </w:t>
      </w:r>
      <w:r>
        <w:t>Запрос</w:t>
      </w:r>
      <w:r w:rsidRPr="008F701F">
        <w:rPr>
          <w:lang w:val="en-US"/>
        </w:rPr>
        <w:t xml:space="preserve"> </w:t>
      </w:r>
      <w:r>
        <w:rPr>
          <w:lang w:val="en-US"/>
        </w:rPr>
        <w:t>GET</w:t>
      </w:r>
      <w:r w:rsidRPr="008F701F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8F701F">
        <w:rPr>
          <w:lang w:val="en-US"/>
        </w:rPr>
        <w:t>/</w:t>
      </w:r>
      <w:r>
        <w:rPr>
          <w:lang w:val="en-US"/>
        </w:rPr>
        <w:t>client</w:t>
      </w:r>
    </w:p>
    <w:p w14:paraId="0C3E48C6" w14:textId="13CA98ED" w:rsidR="008F701F" w:rsidRDefault="008F701F" w:rsidP="008F701F">
      <w:pPr>
        <w:jc w:val="center"/>
      </w:pPr>
    </w:p>
    <w:p w14:paraId="5E5973B1" w14:textId="0E3F8DEA" w:rsidR="000652AB" w:rsidRDefault="000652AB" w:rsidP="000652AB">
      <w:pPr>
        <w:jc w:val="center"/>
      </w:pPr>
      <w:r w:rsidRPr="000652AB">
        <w:drawing>
          <wp:inline distT="0" distB="0" distL="0" distR="0" wp14:anchorId="7A0DD3D3" wp14:editId="443E913D">
            <wp:extent cx="3331698" cy="3360420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4780" cy="337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0E6B" w14:textId="5B4F2313" w:rsidR="000652AB" w:rsidRPr="000652AB" w:rsidRDefault="000652AB" w:rsidP="000652AB">
      <w:pPr>
        <w:jc w:val="center"/>
      </w:pPr>
      <w:r>
        <w:t>Рисунок</w:t>
      </w:r>
      <w:r w:rsidRPr="000652AB">
        <w:rPr>
          <w:lang w:val="en-US"/>
        </w:rPr>
        <w:t xml:space="preserve"> 39 – </w:t>
      </w:r>
      <w:r>
        <w:t>Ответ</w:t>
      </w:r>
      <w:r w:rsidRPr="000652AB">
        <w:rPr>
          <w:lang w:val="en-US"/>
        </w:rPr>
        <w:t xml:space="preserve"> </w:t>
      </w:r>
      <w:r>
        <w:rPr>
          <w:lang w:val="en-US"/>
        </w:rPr>
        <w:t>GET</w:t>
      </w:r>
      <w:r w:rsidRPr="000652AB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0652AB">
        <w:rPr>
          <w:lang w:val="en-US"/>
        </w:rPr>
        <w:t>/</w:t>
      </w:r>
      <w:r>
        <w:rPr>
          <w:lang w:val="en-US"/>
        </w:rPr>
        <w:t>client</w:t>
      </w:r>
    </w:p>
    <w:p w14:paraId="13AAD002" w14:textId="77777777" w:rsidR="000652AB" w:rsidRPr="000652AB" w:rsidRDefault="000652AB" w:rsidP="008F701F">
      <w:pPr>
        <w:jc w:val="center"/>
        <w:rPr>
          <w:lang w:val="en-US"/>
        </w:rPr>
      </w:pPr>
    </w:p>
    <w:p w14:paraId="155B7EEE" w14:textId="469832B9" w:rsidR="008F701F" w:rsidRDefault="000652AB" w:rsidP="008F701F">
      <w:pPr>
        <w:jc w:val="center"/>
      </w:pPr>
      <w:r w:rsidRPr="000652AB">
        <w:lastRenderedPageBreak/>
        <w:drawing>
          <wp:inline distT="0" distB="0" distL="0" distR="0" wp14:anchorId="7EF5E9D8" wp14:editId="0A4F6DE8">
            <wp:extent cx="3436620" cy="198494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3034" cy="20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AAFD" w14:textId="16857286" w:rsidR="000652AB" w:rsidRDefault="000652AB" w:rsidP="008F701F">
      <w:pPr>
        <w:jc w:val="center"/>
        <w:rPr>
          <w:lang w:val="en-US"/>
        </w:rPr>
      </w:pPr>
      <w:r>
        <w:t>Рису</w:t>
      </w:r>
      <w:r w:rsidR="00811020">
        <w:t>нок</w:t>
      </w:r>
      <w:r w:rsidR="00811020" w:rsidRPr="00811020">
        <w:rPr>
          <w:lang w:val="en-US"/>
        </w:rPr>
        <w:t xml:space="preserve"> 40 – </w:t>
      </w:r>
      <w:r w:rsidR="00811020">
        <w:t>Запрос</w:t>
      </w:r>
      <w:r w:rsidR="00811020" w:rsidRPr="00811020">
        <w:rPr>
          <w:lang w:val="en-US"/>
        </w:rPr>
        <w:t xml:space="preserve"> </w:t>
      </w:r>
      <w:r w:rsidR="00811020">
        <w:rPr>
          <w:lang w:val="en-US"/>
        </w:rPr>
        <w:t>POST</w:t>
      </w:r>
      <w:r w:rsidR="00811020" w:rsidRPr="00811020">
        <w:rPr>
          <w:lang w:val="en-US"/>
        </w:rPr>
        <w:t xml:space="preserve"> /</w:t>
      </w:r>
      <w:proofErr w:type="spellStart"/>
      <w:r w:rsidR="00811020">
        <w:rPr>
          <w:lang w:val="en-US"/>
        </w:rPr>
        <w:t>api</w:t>
      </w:r>
      <w:proofErr w:type="spellEnd"/>
      <w:r w:rsidR="00811020" w:rsidRPr="00811020">
        <w:rPr>
          <w:lang w:val="en-US"/>
        </w:rPr>
        <w:t>/</w:t>
      </w:r>
      <w:r w:rsidR="00811020">
        <w:rPr>
          <w:lang w:val="en-US"/>
        </w:rPr>
        <w:t>client</w:t>
      </w:r>
    </w:p>
    <w:p w14:paraId="18872B57" w14:textId="149665FA" w:rsidR="00F55A18" w:rsidRDefault="00F55A18" w:rsidP="008F701F">
      <w:pPr>
        <w:jc w:val="center"/>
      </w:pPr>
    </w:p>
    <w:p w14:paraId="68D2D23A" w14:textId="479E3A56" w:rsidR="00F55A18" w:rsidRDefault="00F55A18" w:rsidP="008F701F">
      <w:pPr>
        <w:jc w:val="center"/>
      </w:pPr>
      <w:r w:rsidRPr="00F55A18">
        <w:drawing>
          <wp:inline distT="0" distB="0" distL="0" distR="0" wp14:anchorId="7CA4B9F1" wp14:editId="520B0297">
            <wp:extent cx="3467100" cy="318883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76831" cy="31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D5C1" w14:textId="28ECD889" w:rsidR="00F55A18" w:rsidRDefault="00F55A18" w:rsidP="008F701F">
      <w:pPr>
        <w:jc w:val="center"/>
      </w:pPr>
      <w:r>
        <w:t>Рисунок</w:t>
      </w:r>
      <w:r w:rsidRPr="00F55A18">
        <w:rPr>
          <w:lang w:val="en-US"/>
        </w:rPr>
        <w:t xml:space="preserve"> 41 – </w:t>
      </w:r>
      <w:r>
        <w:t>Ответ</w:t>
      </w:r>
      <w:r w:rsidRPr="00F55A18">
        <w:rPr>
          <w:lang w:val="en-US"/>
        </w:rPr>
        <w:t xml:space="preserve"> </w:t>
      </w:r>
      <w:r>
        <w:rPr>
          <w:lang w:val="en-US"/>
        </w:rPr>
        <w:t>POST</w:t>
      </w:r>
      <w:r w:rsidRPr="00F55A18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F55A18">
        <w:rPr>
          <w:lang w:val="en-US"/>
        </w:rPr>
        <w:t>/</w:t>
      </w:r>
      <w:r>
        <w:rPr>
          <w:lang w:val="en-US"/>
        </w:rPr>
        <w:t>client</w:t>
      </w:r>
    </w:p>
    <w:p w14:paraId="213BC1EF" w14:textId="0C8BB037" w:rsidR="00F55A18" w:rsidRDefault="00F55A18" w:rsidP="008F701F">
      <w:pPr>
        <w:jc w:val="center"/>
      </w:pPr>
    </w:p>
    <w:p w14:paraId="65F3DEE8" w14:textId="2405DA07" w:rsidR="00F55A18" w:rsidRDefault="009A5664" w:rsidP="008F701F">
      <w:pPr>
        <w:jc w:val="center"/>
      </w:pPr>
      <w:r w:rsidRPr="009A5664">
        <w:drawing>
          <wp:inline distT="0" distB="0" distL="0" distR="0" wp14:anchorId="59387E9D" wp14:editId="2D81A74C">
            <wp:extent cx="3665220" cy="472101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0320" cy="4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134A" w14:textId="5B4FCAB2" w:rsidR="009A5664" w:rsidRDefault="009A5664" w:rsidP="008F701F">
      <w:pPr>
        <w:jc w:val="center"/>
      </w:pPr>
      <w:r>
        <w:t>Рисунок</w:t>
      </w:r>
      <w:r w:rsidRPr="009A5664">
        <w:rPr>
          <w:lang w:val="en-US"/>
        </w:rPr>
        <w:t xml:space="preserve"> 42 – </w:t>
      </w:r>
      <w:r>
        <w:t>Запрос</w:t>
      </w:r>
      <w:r w:rsidRPr="009A5664">
        <w:rPr>
          <w:lang w:val="en-US"/>
        </w:rPr>
        <w:t xml:space="preserve"> </w:t>
      </w:r>
      <w:r>
        <w:rPr>
          <w:lang w:val="en-US"/>
        </w:rPr>
        <w:t>GET</w:t>
      </w:r>
      <w:r w:rsidRPr="009A5664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9A5664">
        <w:rPr>
          <w:lang w:val="en-US"/>
        </w:rPr>
        <w:t>/</w:t>
      </w:r>
      <w:r>
        <w:rPr>
          <w:lang w:val="en-US"/>
        </w:rPr>
        <w:t>client/3</w:t>
      </w:r>
    </w:p>
    <w:p w14:paraId="1F20055A" w14:textId="696F5537" w:rsidR="009A5664" w:rsidRDefault="009A5664" w:rsidP="008F701F">
      <w:pPr>
        <w:jc w:val="center"/>
      </w:pPr>
    </w:p>
    <w:p w14:paraId="6F25088D" w14:textId="2A4ED2E0" w:rsidR="004A349F" w:rsidRDefault="00FC2C41" w:rsidP="008F701F">
      <w:pPr>
        <w:jc w:val="center"/>
      </w:pPr>
      <w:r w:rsidRPr="00FC2C41">
        <w:lastRenderedPageBreak/>
        <w:drawing>
          <wp:inline distT="0" distB="0" distL="0" distR="0" wp14:anchorId="6DB79F58" wp14:editId="1A5CD578">
            <wp:extent cx="3558540" cy="3153813"/>
            <wp:effectExtent l="0" t="0" r="381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68491" cy="31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A328" w14:textId="7002C958" w:rsidR="00FC2C41" w:rsidRDefault="00FC2C41" w:rsidP="008F701F">
      <w:pPr>
        <w:jc w:val="center"/>
        <w:rPr>
          <w:lang w:val="en-US"/>
        </w:rPr>
      </w:pPr>
      <w:r>
        <w:t>Рисунок</w:t>
      </w:r>
      <w:r w:rsidRPr="00FC2C41">
        <w:rPr>
          <w:lang w:val="en-US"/>
        </w:rPr>
        <w:t xml:space="preserve"> 43 – </w:t>
      </w:r>
      <w:r>
        <w:t>Ответ</w:t>
      </w:r>
      <w:r w:rsidRPr="00FC2C41">
        <w:rPr>
          <w:lang w:val="en-US"/>
        </w:rPr>
        <w:t xml:space="preserve"> </w:t>
      </w:r>
      <w:r>
        <w:rPr>
          <w:lang w:val="en-US"/>
        </w:rPr>
        <w:t>GET</w:t>
      </w:r>
      <w:r w:rsidRPr="00FC2C41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FC2C41">
        <w:rPr>
          <w:lang w:val="en-US"/>
        </w:rPr>
        <w:t>/</w:t>
      </w:r>
      <w:r>
        <w:rPr>
          <w:lang w:val="en-US"/>
        </w:rPr>
        <w:t>client/3</w:t>
      </w:r>
    </w:p>
    <w:p w14:paraId="35F329EF" w14:textId="4C9C7E21" w:rsidR="00F27D6F" w:rsidRDefault="00F27D6F" w:rsidP="008F701F">
      <w:pPr>
        <w:jc w:val="center"/>
      </w:pPr>
    </w:p>
    <w:p w14:paraId="2A9F9CB2" w14:textId="2F66B5E6" w:rsidR="00F27D6F" w:rsidRDefault="00F27D6F" w:rsidP="008F701F">
      <w:pPr>
        <w:jc w:val="center"/>
      </w:pPr>
      <w:r w:rsidRPr="00F27D6F">
        <w:drawing>
          <wp:inline distT="0" distB="0" distL="0" distR="0" wp14:anchorId="1EADD8A8" wp14:editId="0E5D6134">
            <wp:extent cx="5692633" cy="396274"/>
            <wp:effectExtent l="0" t="0" r="381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0044" w14:textId="6691B252" w:rsidR="00F27D6F" w:rsidRDefault="00F27D6F" w:rsidP="008F701F">
      <w:pPr>
        <w:jc w:val="center"/>
      </w:pPr>
      <w:r>
        <w:t>Рисунок</w:t>
      </w:r>
      <w:r w:rsidRPr="00F27D6F">
        <w:t xml:space="preserve"> 44 – </w:t>
      </w:r>
      <w:r>
        <w:t>Запрос</w:t>
      </w:r>
      <w:r w:rsidRPr="00F27D6F">
        <w:t xml:space="preserve"> </w:t>
      </w:r>
      <w:r>
        <w:rPr>
          <w:lang w:val="en-US"/>
        </w:rPr>
        <w:t>GET</w:t>
      </w:r>
      <w:r w:rsidRPr="00F27D6F">
        <w:t xml:space="preserve"> </w:t>
      </w:r>
      <w:r w:rsidRPr="00D4007E">
        <w:t>/</w:t>
      </w:r>
      <w:proofErr w:type="spellStart"/>
      <w:r w:rsidRPr="00D4007E">
        <w:rPr>
          <w:lang w:val="en-US"/>
        </w:rPr>
        <w:t>api</w:t>
      </w:r>
      <w:proofErr w:type="spellEnd"/>
      <w:r w:rsidRPr="00D4007E">
        <w:t>/</w:t>
      </w:r>
      <w:r w:rsidRPr="00D4007E">
        <w:rPr>
          <w:lang w:val="en-US"/>
        </w:rPr>
        <w:t>client</w:t>
      </w:r>
      <w:r w:rsidRPr="00D4007E">
        <w:t>/</w:t>
      </w:r>
      <w:r w:rsidRPr="00D4007E">
        <w:rPr>
          <w:lang w:val="en-US"/>
        </w:rPr>
        <w:t>by</w:t>
      </w:r>
      <w:r w:rsidRPr="00D4007E">
        <w:t>-</w:t>
      </w:r>
      <w:r w:rsidRPr="00D4007E">
        <w:rPr>
          <w:lang w:val="en-US"/>
        </w:rPr>
        <w:t>email</w:t>
      </w:r>
      <w:r w:rsidRPr="00D4007E">
        <w:t>?</w:t>
      </w:r>
      <w:r w:rsidRPr="00D4007E">
        <w:rPr>
          <w:lang w:val="en-US"/>
        </w:rPr>
        <w:t>email</w:t>
      </w:r>
      <w:r w:rsidRPr="00D4007E">
        <w:t>=</w:t>
      </w:r>
      <w:proofErr w:type="spellStart"/>
      <w:r w:rsidRPr="00D4007E">
        <w:rPr>
          <w:lang w:val="en-US"/>
        </w:rPr>
        <w:t>kolobaevma</w:t>
      </w:r>
      <w:proofErr w:type="spellEnd"/>
      <w:r w:rsidRPr="00D4007E">
        <w:t>@</w:t>
      </w:r>
      <w:proofErr w:type="spellStart"/>
      <w:r w:rsidRPr="00D4007E">
        <w:rPr>
          <w:lang w:val="en-US"/>
        </w:rPr>
        <w:t>gmail</w:t>
      </w:r>
      <w:proofErr w:type="spellEnd"/>
      <w:r w:rsidRPr="00D4007E">
        <w:t>.</w:t>
      </w:r>
      <w:r w:rsidRPr="00D4007E">
        <w:rPr>
          <w:lang w:val="en-US"/>
        </w:rPr>
        <w:t>com</w:t>
      </w:r>
    </w:p>
    <w:p w14:paraId="20FF63B5" w14:textId="298E06B3" w:rsidR="00F27D6F" w:rsidRDefault="00F27D6F" w:rsidP="008F701F">
      <w:pPr>
        <w:jc w:val="center"/>
      </w:pPr>
    </w:p>
    <w:p w14:paraId="48A3C9EF" w14:textId="4041821C" w:rsidR="00F27D6F" w:rsidRDefault="00D4007E" w:rsidP="008F701F">
      <w:pPr>
        <w:jc w:val="center"/>
      </w:pPr>
      <w:r w:rsidRPr="00D4007E">
        <w:drawing>
          <wp:inline distT="0" distB="0" distL="0" distR="0" wp14:anchorId="04000145" wp14:editId="74312BB3">
            <wp:extent cx="3642360" cy="3274121"/>
            <wp:effectExtent l="0" t="0" r="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4560" cy="32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4856" w14:textId="65FA13DE" w:rsidR="00D4007E" w:rsidRPr="00DC3E59" w:rsidRDefault="00D4007E" w:rsidP="008F701F">
      <w:pPr>
        <w:jc w:val="center"/>
      </w:pPr>
      <w:r>
        <w:t>Рисунок</w:t>
      </w:r>
      <w:r w:rsidRPr="00D4007E">
        <w:t xml:space="preserve"> 45 – </w:t>
      </w:r>
      <w:r>
        <w:t>Ответ</w:t>
      </w:r>
      <w:r w:rsidRPr="00D4007E">
        <w:t xml:space="preserve"> </w:t>
      </w:r>
      <w:r>
        <w:rPr>
          <w:lang w:val="en-US"/>
        </w:rPr>
        <w:t>GET</w:t>
      </w:r>
      <w:r w:rsidRPr="00D4007E">
        <w:t xml:space="preserve"> </w:t>
      </w:r>
      <w:r w:rsidR="00DC3E59" w:rsidRPr="00DC3E59">
        <w:t>/</w:t>
      </w:r>
      <w:proofErr w:type="spellStart"/>
      <w:r w:rsidR="00DC3E59" w:rsidRPr="00DC3E59">
        <w:rPr>
          <w:lang w:val="en-US"/>
        </w:rPr>
        <w:t>api</w:t>
      </w:r>
      <w:proofErr w:type="spellEnd"/>
      <w:r w:rsidR="00DC3E59" w:rsidRPr="00DC3E59">
        <w:t>/</w:t>
      </w:r>
      <w:r w:rsidR="00DC3E59" w:rsidRPr="00DC3E59">
        <w:rPr>
          <w:lang w:val="en-US"/>
        </w:rPr>
        <w:t>client</w:t>
      </w:r>
      <w:r w:rsidR="00DC3E59" w:rsidRPr="00DC3E59">
        <w:t>/</w:t>
      </w:r>
      <w:r w:rsidR="00DC3E59" w:rsidRPr="00DC3E59">
        <w:rPr>
          <w:lang w:val="en-US"/>
        </w:rPr>
        <w:t>by</w:t>
      </w:r>
      <w:r w:rsidR="00DC3E59" w:rsidRPr="00DC3E59">
        <w:t>-</w:t>
      </w:r>
      <w:r w:rsidR="00DC3E59" w:rsidRPr="00DC3E59">
        <w:rPr>
          <w:lang w:val="en-US"/>
        </w:rPr>
        <w:t>email</w:t>
      </w:r>
      <w:r w:rsidR="00DC3E59" w:rsidRPr="00DC3E59">
        <w:t>?</w:t>
      </w:r>
      <w:r w:rsidR="00DC3E59" w:rsidRPr="00DC3E59">
        <w:rPr>
          <w:lang w:val="en-US"/>
        </w:rPr>
        <w:t>email</w:t>
      </w:r>
      <w:r w:rsidR="00DC3E59" w:rsidRPr="00DC3E59">
        <w:t>=</w:t>
      </w:r>
      <w:proofErr w:type="spellStart"/>
      <w:r w:rsidR="00DC3E59" w:rsidRPr="00DC3E59">
        <w:rPr>
          <w:lang w:val="en-US"/>
        </w:rPr>
        <w:t>kolobaevma</w:t>
      </w:r>
      <w:proofErr w:type="spellEnd"/>
      <w:r w:rsidR="00DC3E59" w:rsidRPr="00DC3E59">
        <w:t>@</w:t>
      </w:r>
      <w:proofErr w:type="spellStart"/>
      <w:r w:rsidR="00DC3E59" w:rsidRPr="00DC3E59">
        <w:rPr>
          <w:lang w:val="en-US"/>
        </w:rPr>
        <w:t>gmail</w:t>
      </w:r>
      <w:proofErr w:type="spellEnd"/>
      <w:r w:rsidR="00DC3E59" w:rsidRPr="00DC3E59">
        <w:t>.</w:t>
      </w:r>
      <w:r w:rsidR="00DC3E59" w:rsidRPr="00DC3E59">
        <w:rPr>
          <w:lang w:val="en-US"/>
        </w:rPr>
        <w:t>com</w:t>
      </w:r>
    </w:p>
    <w:p w14:paraId="274BE6F8" w14:textId="7B4B1A77" w:rsidR="00DC3E59" w:rsidRDefault="00DC3E59" w:rsidP="008F701F">
      <w:pPr>
        <w:jc w:val="center"/>
      </w:pPr>
    </w:p>
    <w:p w14:paraId="0B434A35" w14:textId="45D90B7B" w:rsidR="00DC3E59" w:rsidRDefault="00DC3E59" w:rsidP="008F701F">
      <w:pPr>
        <w:jc w:val="center"/>
      </w:pPr>
      <w:r w:rsidRPr="00DC3E59">
        <w:lastRenderedPageBreak/>
        <w:drawing>
          <wp:inline distT="0" distB="0" distL="0" distR="0" wp14:anchorId="2B2BAB78" wp14:editId="22C6BA7C">
            <wp:extent cx="3627120" cy="1847213"/>
            <wp:effectExtent l="0" t="0" r="0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5497" cy="18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53BD" w14:textId="5EE861A4" w:rsidR="00DC3E59" w:rsidRDefault="00DC3E59" w:rsidP="008F701F">
      <w:pPr>
        <w:jc w:val="center"/>
        <w:rPr>
          <w:lang w:val="en-US"/>
        </w:rPr>
      </w:pPr>
      <w:r>
        <w:t>Рисунок</w:t>
      </w:r>
      <w:r w:rsidRPr="00DC3E59">
        <w:rPr>
          <w:lang w:val="en-US"/>
        </w:rPr>
        <w:t xml:space="preserve"> 46 – </w:t>
      </w:r>
      <w:r>
        <w:t>Запрос</w:t>
      </w:r>
      <w:r w:rsidRPr="00DC3E59">
        <w:rPr>
          <w:lang w:val="en-US"/>
        </w:rPr>
        <w:t xml:space="preserve"> </w:t>
      </w:r>
      <w:r>
        <w:rPr>
          <w:lang w:val="en-US"/>
        </w:rPr>
        <w:t>PUT</w:t>
      </w:r>
      <w:r w:rsidRPr="00DC3E59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DC3E59">
        <w:rPr>
          <w:lang w:val="en-US"/>
        </w:rPr>
        <w:t>/</w:t>
      </w:r>
      <w:r>
        <w:rPr>
          <w:lang w:val="en-US"/>
        </w:rPr>
        <w:t>client/3</w:t>
      </w:r>
    </w:p>
    <w:p w14:paraId="13F6BECD" w14:textId="7C02795D" w:rsidR="00EA79C2" w:rsidRDefault="00EA79C2" w:rsidP="008F701F">
      <w:pPr>
        <w:jc w:val="center"/>
      </w:pPr>
    </w:p>
    <w:p w14:paraId="05F6DC26" w14:textId="1F64923D" w:rsidR="00EA79C2" w:rsidRDefault="00EA79C2" w:rsidP="008F701F">
      <w:pPr>
        <w:jc w:val="center"/>
      </w:pPr>
      <w:r w:rsidRPr="00EA79C2">
        <w:drawing>
          <wp:inline distT="0" distB="0" distL="0" distR="0" wp14:anchorId="1167FA95" wp14:editId="7CCD0F93">
            <wp:extent cx="2903220" cy="910814"/>
            <wp:effectExtent l="0" t="0" r="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49300" cy="9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FE1B" w14:textId="2987FD90" w:rsidR="00EA79C2" w:rsidRDefault="00EA79C2" w:rsidP="008F701F">
      <w:pPr>
        <w:jc w:val="center"/>
        <w:rPr>
          <w:lang w:val="en-US"/>
        </w:rPr>
      </w:pPr>
      <w:r>
        <w:t>Рисунок</w:t>
      </w:r>
      <w:r w:rsidRPr="00EA79C2">
        <w:rPr>
          <w:lang w:val="en-US"/>
        </w:rPr>
        <w:t xml:space="preserve"> 47 – </w:t>
      </w:r>
      <w:r>
        <w:t>Ответ</w:t>
      </w:r>
      <w:r w:rsidRPr="00EA79C2">
        <w:rPr>
          <w:lang w:val="en-US"/>
        </w:rPr>
        <w:t xml:space="preserve"> </w:t>
      </w:r>
      <w:r>
        <w:rPr>
          <w:lang w:val="en-US"/>
        </w:rPr>
        <w:t>PUT</w:t>
      </w:r>
      <w:r w:rsidRPr="00EA79C2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EA79C2">
        <w:rPr>
          <w:lang w:val="en-US"/>
        </w:rPr>
        <w:t>/</w:t>
      </w:r>
      <w:r>
        <w:rPr>
          <w:lang w:val="en-US"/>
        </w:rPr>
        <w:t>client/3</w:t>
      </w:r>
    </w:p>
    <w:p w14:paraId="611740E5" w14:textId="54218B40" w:rsidR="00F4377B" w:rsidRDefault="00F4377B" w:rsidP="008F701F">
      <w:pPr>
        <w:jc w:val="center"/>
      </w:pPr>
    </w:p>
    <w:p w14:paraId="25E7EBF8" w14:textId="299A0469" w:rsidR="00F4377B" w:rsidRDefault="00F4377B" w:rsidP="008F701F">
      <w:pPr>
        <w:jc w:val="center"/>
      </w:pPr>
      <w:r w:rsidRPr="00F4377B">
        <w:drawing>
          <wp:inline distT="0" distB="0" distL="0" distR="0" wp14:anchorId="5B80E36D" wp14:editId="47C61871">
            <wp:extent cx="3406435" cy="1386960"/>
            <wp:effectExtent l="0" t="0" r="381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E86B" w14:textId="00F52FF5" w:rsidR="00F4377B" w:rsidRDefault="00F4377B" w:rsidP="008F701F">
      <w:pPr>
        <w:jc w:val="center"/>
      </w:pPr>
      <w:r>
        <w:t>Рисунок</w:t>
      </w:r>
      <w:r w:rsidRPr="00F4377B">
        <w:rPr>
          <w:lang w:val="en-US"/>
        </w:rPr>
        <w:t xml:space="preserve"> 48 – </w:t>
      </w:r>
      <w:r>
        <w:t>Запрос</w:t>
      </w:r>
      <w:r w:rsidRPr="00F4377B">
        <w:rPr>
          <w:lang w:val="en-US"/>
        </w:rPr>
        <w:t xml:space="preserve"> </w:t>
      </w:r>
      <w:r>
        <w:rPr>
          <w:lang w:val="en-US"/>
        </w:rPr>
        <w:t>PATCH</w:t>
      </w:r>
      <w:r w:rsidRPr="00F4377B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F4377B">
        <w:rPr>
          <w:lang w:val="en-US"/>
        </w:rPr>
        <w:t>/</w:t>
      </w:r>
      <w:r>
        <w:rPr>
          <w:lang w:val="en-US"/>
        </w:rPr>
        <w:t>client/3</w:t>
      </w:r>
    </w:p>
    <w:p w14:paraId="593D83C6" w14:textId="27F51E7F" w:rsidR="00BB32CC" w:rsidRDefault="00BB32CC" w:rsidP="008F701F">
      <w:pPr>
        <w:jc w:val="center"/>
      </w:pPr>
    </w:p>
    <w:p w14:paraId="019FABBB" w14:textId="7F4A2851" w:rsidR="00BB32CC" w:rsidRDefault="00893981" w:rsidP="008F701F">
      <w:pPr>
        <w:jc w:val="center"/>
      </w:pPr>
      <w:r w:rsidRPr="00893981">
        <w:drawing>
          <wp:inline distT="0" distB="0" distL="0" distR="0" wp14:anchorId="354CA411" wp14:editId="24C895CA">
            <wp:extent cx="2994660" cy="101801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5977" cy="102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688" w14:textId="53390B67" w:rsidR="00893981" w:rsidRDefault="00893981" w:rsidP="008F701F">
      <w:pPr>
        <w:jc w:val="center"/>
      </w:pPr>
      <w:r>
        <w:t>Рисунок</w:t>
      </w:r>
      <w:r w:rsidRPr="00893981">
        <w:rPr>
          <w:lang w:val="en-US"/>
        </w:rPr>
        <w:t xml:space="preserve"> 49 – </w:t>
      </w:r>
      <w:r>
        <w:t>Ответ</w:t>
      </w:r>
      <w:r w:rsidRPr="00893981">
        <w:rPr>
          <w:lang w:val="en-US"/>
        </w:rPr>
        <w:t xml:space="preserve"> </w:t>
      </w:r>
      <w:r>
        <w:rPr>
          <w:lang w:val="en-US"/>
        </w:rPr>
        <w:t>PATCH</w:t>
      </w:r>
      <w:r w:rsidRPr="00893981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893981">
        <w:rPr>
          <w:lang w:val="en-US"/>
        </w:rPr>
        <w:t>/</w:t>
      </w:r>
      <w:r>
        <w:rPr>
          <w:lang w:val="en-US"/>
        </w:rPr>
        <w:t>client/3</w:t>
      </w:r>
    </w:p>
    <w:p w14:paraId="4E775525" w14:textId="530A4767" w:rsidR="000341AD" w:rsidRDefault="000341AD" w:rsidP="008F701F">
      <w:pPr>
        <w:jc w:val="center"/>
      </w:pPr>
    </w:p>
    <w:p w14:paraId="4C6227E3" w14:textId="2694A7A8" w:rsidR="000341AD" w:rsidRDefault="000341AD" w:rsidP="008F701F">
      <w:pPr>
        <w:jc w:val="center"/>
      </w:pPr>
      <w:r w:rsidRPr="000341AD">
        <w:drawing>
          <wp:inline distT="0" distB="0" distL="0" distR="0" wp14:anchorId="6E411C92" wp14:editId="5960D291">
            <wp:extent cx="3977640" cy="518059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48734" cy="5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90D4" w14:textId="30411DEC" w:rsidR="000341AD" w:rsidRDefault="000341AD" w:rsidP="008F701F">
      <w:pPr>
        <w:jc w:val="center"/>
        <w:rPr>
          <w:lang w:val="en-US"/>
        </w:rPr>
      </w:pPr>
      <w:r>
        <w:t>Рисунок</w:t>
      </w:r>
      <w:r w:rsidRPr="000341AD">
        <w:rPr>
          <w:lang w:val="en-US"/>
        </w:rPr>
        <w:t xml:space="preserve"> 50 – </w:t>
      </w:r>
      <w:r>
        <w:t>Запрос</w:t>
      </w:r>
      <w:r w:rsidRPr="000341AD">
        <w:rPr>
          <w:lang w:val="en-US"/>
        </w:rPr>
        <w:t xml:space="preserve"> </w:t>
      </w:r>
      <w:r>
        <w:rPr>
          <w:lang w:val="en-US"/>
        </w:rPr>
        <w:t>DELETE</w:t>
      </w:r>
      <w:r w:rsidRPr="000341AD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0341AD">
        <w:rPr>
          <w:lang w:val="en-US"/>
        </w:rPr>
        <w:t>/</w:t>
      </w:r>
      <w:r>
        <w:rPr>
          <w:lang w:val="en-US"/>
        </w:rPr>
        <w:t>client/3</w:t>
      </w:r>
    </w:p>
    <w:p w14:paraId="4D25C61E" w14:textId="3D2E4F81" w:rsidR="000341AD" w:rsidRDefault="000341AD" w:rsidP="008F701F">
      <w:pPr>
        <w:jc w:val="center"/>
        <w:rPr>
          <w:lang w:val="en-US"/>
        </w:rPr>
      </w:pPr>
    </w:p>
    <w:p w14:paraId="34ACE334" w14:textId="1B243CE2" w:rsidR="000341AD" w:rsidRDefault="00AF62C9" w:rsidP="008F701F">
      <w:pPr>
        <w:jc w:val="center"/>
      </w:pPr>
      <w:r w:rsidRPr="00AF62C9">
        <w:drawing>
          <wp:inline distT="0" distB="0" distL="0" distR="0" wp14:anchorId="7BE75A9C" wp14:editId="758C1C3D">
            <wp:extent cx="3362794" cy="106694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7328" w14:textId="3F061EEC" w:rsidR="00AF62C9" w:rsidRPr="00AF62C9" w:rsidRDefault="00AF62C9" w:rsidP="008F701F">
      <w:pPr>
        <w:jc w:val="center"/>
      </w:pPr>
      <w:r>
        <w:t>Рисунок</w:t>
      </w:r>
      <w:r w:rsidRPr="00AF62C9">
        <w:rPr>
          <w:lang w:val="en-US"/>
        </w:rPr>
        <w:t xml:space="preserve"> 51 – </w:t>
      </w:r>
      <w:r>
        <w:t>Ответ</w:t>
      </w:r>
      <w:r>
        <w:rPr>
          <w:lang w:val="en-US"/>
        </w:rPr>
        <w:t xml:space="preserve"> DELETE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/client/3</w:t>
      </w:r>
    </w:p>
    <w:p w14:paraId="3451E50F" w14:textId="77777777" w:rsidR="00B86058" w:rsidRDefault="00B86058" w:rsidP="00B86058">
      <w:pPr>
        <w:pStyle w:val="2"/>
      </w:pPr>
      <w:bookmarkStart w:id="7" w:name="_Toc224476443"/>
      <w:r>
        <w:lastRenderedPageBreak/>
        <w:t xml:space="preserve">3.2 Проверка </w:t>
      </w:r>
      <w:r w:rsidR="00C22258">
        <w:t>доступа без авторизации</w:t>
      </w:r>
      <w:bookmarkEnd w:id="7"/>
    </w:p>
    <w:p w14:paraId="71BD5CA7" w14:textId="6A8CB928" w:rsidR="00B86058" w:rsidRDefault="007E7DD8" w:rsidP="007E7DD8">
      <w:pPr>
        <w:ind w:firstLine="567"/>
      </w:pPr>
      <w:r>
        <w:t xml:space="preserve">Проверим, что неавторизованный пользователь не может пользоваться ручками. Для этого в файле </w:t>
      </w:r>
      <w:proofErr w:type="spellStart"/>
      <w:r>
        <w:rPr>
          <w:lang w:val="en-US"/>
        </w:rPr>
        <w:t>ClientApi</w:t>
      </w:r>
      <w:proofErr w:type="spellEnd"/>
      <w:r w:rsidRPr="007E7DD8">
        <w:t>.</w:t>
      </w:r>
      <w:r>
        <w:rPr>
          <w:lang w:val="en-US"/>
        </w:rPr>
        <w:t>http</w:t>
      </w:r>
      <w:r>
        <w:t xml:space="preserve"> изменим переменные</w:t>
      </w:r>
      <w:r w:rsidR="00E529DD">
        <w:t xml:space="preserve"> так, как представлено на рис. 52.</w:t>
      </w:r>
    </w:p>
    <w:p w14:paraId="7DD6521C" w14:textId="2218EA52" w:rsidR="004D4C6A" w:rsidRDefault="004D4C6A" w:rsidP="004D4C6A"/>
    <w:p w14:paraId="30E1FFDE" w14:textId="5428C134" w:rsidR="004D4C6A" w:rsidRDefault="004D4C6A" w:rsidP="004D4C6A">
      <w:pPr>
        <w:jc w:val="center"/>
      </w:pPr>
      <w:r w:rsidRPr="004D4C6A">
        <w:drawing>
          <wp:inline distT="0" distB="0" distL="0" distR="0" wp14:anchorId="54A031A5" wp14:editId="718ECC93">
            <wp:extent cx="4191000" cy="1172059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14778" cy="11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BB23" w14:textId="0E4B106D" w:rsidR="004D4C6A" w:rsidRDefault="004D4C6A" w:rsidP="004D4C6A">
      <w:pPr>
        <w:jc w:val="center"/>
        <w:rPr>
          <w:lang w:val="en-US"/>
        </w:rPr>
      </w:pPr>
      <w:r>
        <w:t xml:space="preserve">Рисунок 52 – Изменение переменных в </w:t>
      </w:r>
      <w:proofErr w:type="spellStart"/>
      <w:r>
        <w:rPr>
          <w:lang w:val="en-US"/>
        </w:rPr>
        <w:t>ClientApi</w:t>
      </w:r>
      <w:proofErr w:type="spellEnd"/>
      <w:r w:rsidRPr="004D4C6A">
        <w:t>.</w:t>
      </w:r>
      <w:r>
        <w:rPr>
          <w:lang w:val="en-US"/>
        </w:rPr>
        <w:t>http</w:t>
      </w:r>
    </w:p>
    <w:p w14:paraId="70C1E429" w14:textId="595AEC6F" w:rsidR="004D4C6A" w:rsidRDefault="004D4C6A" w:rsidP="004D4C6A"/>
    <w:p w14:paraId="102D3BC3" w14:textId="1A20E569" w:rsidR="004D4C6A" w:rsidRDefault="0007604D" w:rsidP="0007604D">
      <w:pPr>
        <w:ind w:firstLine="567"/>
      </w:pPr>
      <w:r>
        <w:t>Далее запустим по одной ручке из каждого контроллера:</w:t>
      </w:r>
      <w:r w:rsidRPr="0007604D">
        <w:t xml:space="preserve"> </w:t>
      </w:r>
      <w:proofErr w:type="spellStart"/>
      <w:r>
        <w:rPr>
          <w:lang w:val="en-US"/>
        </w:rPr>
        <w:t>UserController</w:t>
      </w:r>
      <w:proofErr w:type="spellEnd"/>
      <w:r>
        <w:t xml:space="preserve"> и </w:t>
      </w:r>
      <w:proofErr w:type="spellStart"/>
      <w:r>
        <w:rPr>
          <w:lang w:val="en-US"/>
        </w:rPr>
        <w:t>ClientController</w:t>
      </w:r>
      <w:proofErr w:type="spellEnd"/>
      <w:r w:rsidRPr="0007604D">
        <w:t>.</w:t>
      </w:r>
      <w:r>
        <w:t xml:space="preserve"> Получим результаты, представленные на рис. 53-54 для каждого из контроллеров соответственно.</w:t>
      </w:r>
    </w:p>
    <w:p w14:paraId="7B0DB765" w14:textId="58419E1E" w:rsidR="00015445" w:rsidRDefault="00015445" w:rsidP="00015445"/>
    <w:p w14:paraId="685BCB9F" w14:textId="07DD5858" w:rsidR="00015445" w:rsidRDefault="00F67A50" w:rsidP="00015445">
      <w:pPr>
        <w:jc w:val="center"/>
      </w:pPr>
      <w:r w:rsidRPr="00F67A50">
        <w:drawing>
          <wp:inline distT="0" distB="0" distL="0" distR="0" wp14:anchorId="185DC2FA" wp14:editId="600DAE1C">
            <wp:extent cx="3391373" cy="1667108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D839" w14:textId="7C4EEB37" w:rsidR="00F67A50" w:rsidRDefault="00F67A50" w:rsidP="00015445">
      <w:pPr>
        <w:jc w:val="center"/>
      </w:pPr>
      <w:r>
        <w:t xml:space="preserve">Рисунок 53 </w:t>
      </w:r>
      <w:r w:rsidR="008001CB">
        <w:t>–</w:t>
      </w:r>
      <w:r>
        <w:t xml:space="preserve"> Ответ</w:t>
      </w:r>
      <w:r w:rsidR="008001CB">
        <w:t xml:space="preserve"> при вызове ручки из </w:t>
      </w:r>
      <w:proofErr w:type="spellStart"/>
      <w:r w:rsidR="008001CB">
        <w:rPr>
          <w:lang w:val="en-US"/>
        </w:rPr>
        <w:t>UserController</w:t>
      </w:r>
      <w:proofErr w:type="spellEnd"/>
      <w:r w:rsidR="008001CB">
        <w:t xml:space="preserve"> без авторизации</w:t>
      </w:r>
    </w:p>
    <w:p w14:paraId="7AA28FFE" w14:textId="497AFC95" w:rsidR="008001CB" w:rsidRDefault="008001CB" w:rsidP="00015445">
      <w:pPr>
        <w:jc w:val="center"/>
      </w:pPr>
    </w:p>
    <w:p w14:paraId="0E38BCF8" w14:textId="1A722D7E" w:rsidR="008001CB" w:rsidRDefault="00746AAC" w:rsidP="00015445">
      <w:pPr>
        <w:jc w:val="center"/>
      </w:pPr>
      <w:r w:rsidRPr="00746AAC">
        <w:drawing>
          <wp:inline distT="0" distB="0" distL="0" distR="0" wp14:anchorId="014AB373" wp14:editId="29D2E399">
            <wp:extent cx="3439005" cy="1667108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EFA3" w14:textId="15D8B76D" w:rsidR="00746AAC" w:rsidRDefault="00746AAC" w:rsidP="00015445">
      <w:pPr>
        <w:jc w:val="center"/>
      </w:pPr>
      <w:r>
        <w:t>Рисунок 54 – Ответ при вызове ручки из</w:t>
      </w:r>
      <w:r w:rsidRPr="00746AAC">
        <w:t xml:space="preserve"> </w:t>
      </w:r>
      <w:proofErr w:type="spellStart"/>
      <w:r>
        <w:rPr>
          <w:lang w:val="en-US"/>
        </w:rPr>
        <w:t>ClientController</w:t>
      </w:r>
      <w:proofErr w:type="spellEnd"/>
      <w:r>
        <w:t xml:space="preserve"> без авторизации</w:t>
      </w:r>
    </w:p>
    <w:p w14:paraId="360183ED" w14:textId="732EDED4" w:rsidR="00746AAC" w:rsidRDefault="00746AAC" w:rsidP="00746AAC"/>
    <w:p w14:paraId="68277302" w14:textId="034EF326" w:rsidR="00746AAC" w:rsidRPr="00746AAC" w:rsidRDefault="00746AAC" w:rsidP="00746AAC">
      <w:pPr>
        <w:ind w:firstLine="567"/>
      </w:pPr>
      <w:r>
        <w:t>Видим, что у неавторизованного пользователя нет доступа к ручкам</w:t>
      </w:r>
      <w:r w:rsidR="005E4145">
        <w:t xml:space="preserve"> контроллеров.</w:t>
      </w:r>
    </w:p>
    <w:p w14:paraId="60E7BB51" w14:textId="5E17E64F" w:rsidR="00B86058" w:rsidRDefault="00B86058" w:rsidP="00B86058">
      <w:pPr>
        <w:pStyle w:val="2"/>
      </w:pPr>
      <w:bookmarkStart w:id="8" w:name="_Toc224476444"/>
      <w:r>
        <w:lastRenderedPageBreak/>
        <w:t>3.3 Валидация данных</w:t>
      </w:r>
      <w:bookmarkEnd w:id="8"/>
    </w:p>
    <w:p w14:paraId="55EB5B03" w14:textId="5BD2827E" w:rsidR="00B86058" w:rsidRDefault="00E9596D" w:rsidP="00E9596D">
      <w:pPr>
        <w:ind w:firstLine="567"/>
      </w:pPr>
      <w:r>
        <w:t>Валидация данных реализована с помощью</w:t>
      </w:r>
      <w:r w:rsidR="001D40B1">
        <w:t xml:space="preserve"> описания атрибутов валидации из</w:t>
      </w:r>
      <w:r>
        <w:t xml:space="preserve"> библиотеки </w:t>
      </w:r>
      <w:r w:rsidRPr="00E9596D">
        <w:t>“</w:t>
      </w:r>
      <w:proofErr w:type="spellStart"/>
      <w:r>
        <w:rPr>
          <w:lang w:val="en-US"/>
        </w:rPr>
        <w:t>DataAnnotations</w:t>
      </w:r>
      <w:proofErr w:type="spellEnd"/>
      <w:r w:rsidRPr="00E9596D">
        <w:t>”</w:t>
      </w:r>
      <w:r>
        <w:t xml:space="preserve"> в классах моделей</w:t>
      </w:r>
      <w:r w:rsidR="001D40B1">
        <w:t xml:space="preserve"> и автоматическому механизму валидации данных в методах </w:t>
      </w:r>
      <w:r w:rsidR="001D40B1">
        <w:rPr>
          <w:lang w:val="en-US"/>
        </w:rPr>
        <w:t>API</w:t>
      </w:r>
      <w:r w:rsidR="001D40B1">
        <w:t>-контроллеров</w:t>
      </w:r>
      <w:r w:rsidR="003162C7">
        <w:t xml:space="preserve"> благодаря установленному атрибуту </w:t>
      </w:r>
      <w:r w:rsidR="003162C7" w:rsidRPr="003162C7">
        <w:t>[</w:t>
      </w:r>
      <w:proofErr w:type="spellStart"/>
      <w:r w:rsidR="003162C7">
        <w:rPr>
          <w:lang w:val="en-US"/>
        </w:rPr>
        <w:t>ApiController</w:t>
      </w:r>
      <w:proofErr w:type="spellEnd"/>
      <w:r w:rsidR="003162C7" w:rsidRPr="00131752">
        <w:t>]</w:t>
      </w:r>
      <w:r>
        <w:t>.</w:t>
      </w:r>
    </w:p>
    <w:p w14:paraId="331E8225" w14:textId="40AE4B0F" w:rsidR="001D40B1" w:rsidRDefault="001D40B1" w:rsidP="001D40B1">
      <w:pPr>
        <w:ind w:firstLine="567"/>
      </w:pPr>
      <w:r>
        <w:t xml:space="preserve">Например, в модели </w:t>
      </w:r>
      <w:proofErr w:type="spellStart"/>
      <w:r>
        <w:rPr>
          <w:lang w:val="en-US"/>
        </w:rPr>
        <w:t>UserRequestDto</w:t>
      </w:r>
      <w:proofErr w:type="spellEnd"/>
      <w:r>
        <w:t>, представленной на рис. 55, есть следующие атрибуты</w:t>
      </w:r>
      <w:r w:rsidR="00E07812">
        <w:t>:</w:t>
      </w:r>
    </w:p>
    <w:p w14:paraId="7982446E" w14:textId="3A3DD707" w:rsidR="00E07812" w:rsidRPr="00E07812" w:rsidRDefault="00E07812" w:rsidP="00E07812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r>
        <w:rPr>
          <w:lang w:val="en-US"/>
        </w:rPr>
        <w:t>Required</w:t>
      </w:r>
      <w:r>
        <w:t xml:space="preserve"> (делает поле обязательным и устанавливает текст, возвращаемый в случае ошибки валидации)</w:t>
      </w:r>
      <w:r w:rsidR="007F47C8" w:rsidRPr="007F47C8">
        <w:t>;</w:t>
      </w:r>
    </w:p>
    <w:p w14:paraId="10912E60" w14:textId="06B582E7" w:rsidR="00E07812" w:rsidRDefault="00E07812" w:rsidP="00E07812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StringLength</w:t>
      </w:r>
      <w:proofErr w:type="spellEnd"/>
      <w:r>
        <w:t xml:space="preserve"> (устанавливает максимальную и минимальную длину поля типа «строка» и устанавливает текст, возвращаемый в случае ошибки валидации).</w:t>
      </w:r>
    </w:p>
    <w:p w14:paraId="4248566A" w14:textId="77777777" w:rsidR="001D40B1" w:rsidRPr="001D40B1" w:rsidRDefault="001D40B1" w:rsidP="001D40B1">
      <w:pPr>
        <w:ind w:firstLine="567"/>
      </w:pPr>
    </w:p>
    <w:p w14:paraId="5056B9FC" w14:textId="35590BA1" w:rsidR="001D40B1" w:rsidRDefault="001D40B1" w:rsidP="001D40B1">
      <w:pPr>
        <w:jc w:val="center"/>
      </w:pPr>
      <w:r w:rsidRPr="001D40B1">
        <w:drawing>
          <wp:inline distT="0" distB="0" distL="0" distR="0" wp14:anchorId="5BEEE4B9" wp14:editId="1C89B5F2">
            <wp:extent cx="5372100" cy="1452143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8069" cy="14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EAF1" w14:textId="7BCC85F6" w:rsidR="001D40B1" w:rsidRDefault="001D40B1" w:rsidP="001D40B1">
      <w:pPr>
        <w:jc w:val="center"/>
        <w:rPr>
          <w:lang w:val="en-US"/>
        </w:rPr>
      </w:pPr>
      <w:r>
        <w:t xml:space="preserve">Рисунок 55 – Модель </w:t>
      </w:r>
      <w:proofErr w:type="spellStart"/>
      <w:r>
        <w:rPr>
          <w:lang w:val="en-US"/>
        </w:rPr>
        <w:t>UserRequestDto</w:t>
      </w:r>
      <w:proofErr w:type="spellEnd"/>
    </w:p>
    <w:p w14:paraId="703C38FB" w14:textId="5162F6E2" w:rsidR="007F47C8" w:rsidRDefault="007F47C8" w:rsidP="007F47C8"/>
    <w:p w14:paraId="5CA62620" w14:textId="0A7B038F" w:rsidR="007F47C8" w:rsidRDefault="007F47C8" w:rsidP="007F47C8">
      <w:pPr>
        <w:ind w:firstLine="567"/>
      </w:pPr>
      <w:r>
        <w:t xml:space="preserve">В модели </w:t>
      </w:r>
      <w:proofErr w:type="spellStart"/>
      <w:r>
        <w:rPr>
          <w:lang w:val="en-US"/>
        </w:rPr>
        <w:t>ClientRequestDto</w:t>
      </w:r>
      <w:proofErr w:type="spellEnd"/>
      <w:r>
        <w:t>, представленной на рис. 56, дополнительно имеются следующие атрибуты:</w:t>
      </w:r>
    </w:p>
    <w:p w14:paraId="2C444C5B" w14:textId="716EEFEC" w:rsidR="007F47C8" w:rsidRDefault="007F47C8" w:rsidP="007F47C8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RegularExpression</w:t>
      </w:r>
      <w:proofErr w:type="spellEnd"/>
      <w:r>
        <w:t xml:space="preserve"> (устанавливает регулярное выражение, которому должно удовлетворять значение поля)</w:t>
      </w:r>
      <w:r w:rsidRPr="007F47C8">
        <w:t>;</w:t>
      </w:r>
    </w:p>
    <w:p w14:paraId="47F71C68" w14:textId="22314387" w:rsidR="007F47C8" w:rsidRDefault="007F47C8" w:rsidP="007F47C8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r>
        <w:rPr>
          <w:lang w:val="en-US"/>
        </w:rPr>
        <w:t>Range</w:t>
      </w:r>
      <w:r w:rsidRPr="007F47C8">
        <w:t xml:space="preserve"> (</w:t>
      </w:r>
      <w:r>
        <w:t>устанавливает диапазон допустимых числовых значений для числа</w:t>
      </w:r>
      <w:r w:rsidRPr="007F47C8">
        <w:t>;</w:t>
      </w:r>
    </w:p>
    <w:p w14:paraId="56F85E3E" w14:textId="211A215B" w:rsidR="007F47C8" w:rsidRDefault="007F47C8" w:rsidP="007F47C8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DefaultValue</w:t>
      </w:r>
      <w:proofErr w:type="spellEnd"/>
      <w:r>
        <w:t xml:space="preserve"> (устанавливает значение по умолчанию)</w:t>
      </w:r>
      <w:r w:rsidRPr="007F47C8">
        <w:t>;</w:t>
      </w:r>
    </w:p>
    <w:p w14:paraId="5A4F61E1" w14:textId="1E91B659" w:rsidR="007F47C8" w:rsidRDefault="007F47C8" w:rsidP="007F47C8">
      <w:pPr>
        <w:pStyle w:val="ac"/>
        <w:numPr>
          <w:ilvl w:val="0"/>
          <w:numId w:val="12"/>
        </w:numPr>
        <w:tabs>
          <w:tab w:val="left" w:pos="851"/>
        </w:tabs>
        <w:ind w:left="0" w:firstLine="567"/>
      </w:pPr>
      <w:proofErr w:type="spellStart"/>
      <w:r>
        <w:rPr>
          <w:lang w:val="en-US"/>
        </w:rPr>
        <w:t>AllowedValues</w:t>
      </w:r>
      <w:proofErr w:type="spellEnd"/>
      <w:r>
        <w:t xml:space="preserve"> (устанавливает допустимые значения).</w:t>
      </w:r>
    </w:p>
    <w:p w14:paraId="570D3824" w14:textId="77777777" w:rsidR="003B4932" w:rsidRDefault="003B4932" w:rsidP="003B4932">
      <w:pPr>
        <w:tabs>
          <w:tab w:val="left" w:pos="851"/>
        </w:tabs>
      </w:pPr>
    </w:p>
    <w:p w14:paraId="47418CE7" w14:textId="0A99EE94" w:rsidR="007F47C8" w:rsidRDefault="007F47C8" w:rsidP="007F47C8">
      <w:pPr>
        <w:jc w:val="center"/>
      </w:pPr>
      <w:r w:rsidRPr="007F47C8">
        <w:drawing>
          <wp:inline distT="0" distB="0" distL="0" distR="0" wp14:anchorId="4DA7B73D" wp14:editId="6693E261">
            <wp:extent cx="5425440" cy="2156778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0356" cy="21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4EB3" w14:textId="3FB7D534" w:rsidR="007F47C8" w:rsidRPr="007F47C8" w:rsidRDefault="007F47C8" w:rsidP="007F47C8">
      <w:pPr>
        <w:jc w:val="center"/>
      </w:pPr>
      <w:r>
        <w:t>Рисунок 56 – Модель</w:t>
      </w:r>
      <w:r w:rsidRPr="007F47C8">
        <w:t xml:space="preserve"> </w:t>
      </w:r>
      <w:proofErr w:type="spellStart"/>
      <w:r>
        <w:rPr>
          <w:lang w:val="en-US"/>
        </w:rPr>
        <w:t>ClientRequestDto</w:t>
      </w:r>
      <w:proofErr w:type="spellEnd"/>
    </w:p>
    <w:p w14:paraId="2DA98336" w14:textId="1879813B" w:rsidR="00B86058" w:rsidRDefault="00B86058" w:rsidP="00B86058">
      <w:pPr>
        <w:pStyle w:val="2"/>
      </w:pPr>
      <w:bookmarkStart w:id="9" w:name="_Toc224476445"/>
      <w:r>
        <w:lastRenderedPageBreak/>
        <w:t>3.4 Обработка ошибок</w:t>
      </w:r>
      <w:bookmarkEnd w:id="9"/>
    </w:p>
    <w:p w14:paraId="085F7147" w14:textId="260BEA0A" w:rsidR="00B86058" w:rsidRDefault="00DC4DF4" w:rsidP="00DC4DF4">
      <w:pPr>
        <w:ind w:firstLine="567"/>
      </w:pPr>
      <w:r>
        <w:t xml:space="preserve">Обработка ошибок и выбрасываемых в ходе выполнения запросов исключений реализуется благодаря встроенному </w:t>
      </w:r>
      <w:r w:rsidR="008C4AB0">
        <w:rPr>
          <w:lang w:val="en-US"/>
        </w:rPr>
        <w:t>Middleware</w:t>
      </w:r>
      <w:r w:rsidR="001232A1">
        <w:t xml:space="preserve"> «</w:t>
      </w:r>
      <w:proofErr w:type="spellStart"/>
      <w:r w:rsidR="001232A1">
        <w:rPr>
          <w:lang w:val="en-US"/>
        </w:rPr>
        <w:t>ErrorHandlingMiddleware</w:t>
      </w:r>
      <w:proofErr w:type="spellEnd"/>
      <w:r w:rsidR="001232A1">
        <w:t>»</w:t>
      </w:r>
      <w:r w:rsidR="008C4AB0">
        <w:t xml:space="preserve"> в промежуточные слои ПО</w:t>
      </w:r>
      <w:r w:rsidR="00712161">
        <w:t>, который возвращает информацию об ошибках в формате «</w:t>
      </w:r>
      <w:proofErr w:type="spellStart"/>
      <w:r w:rsidR="00712161">
        <w:rPr>
          <w:lang w:val="en-US"/>
        </w:rPr>
        <w:t>ProblemDetails</w:t>
      </w:r>
      <w:proofErr w:type="spellEnd"/>
      <w:r w:rsidR="00712161">
        <w:t>»</w:t>
      </w:r>
      <w:r w:rsidR="008358E9">
        <w:t xml:space="preserve">, что соответствует стандарту </w:t>
      </w:r>
      <w:r w:rsidR="008358E9" w:rsidRPr="008358E9">
        <w:t>RFC 7807 — «</w:t>
      </w:r>
      <w:proofErr w:type="spellStart"/>
      <w:r w:rsidR="008358E9" w:rsidRPr="008358E9">
        <w:t>Problem</w:t>
      </w:r>
      <w:proofErr w:type="spellEnd"/>
      <w:r w:rsidR="008358E9" w:rsidRPr="008358E9">
        <w:t xml:space="preserve"> </w:t>
      </w:r>
      <w:proofErr w:type="spellStart"/>
      <w:r w:rsidR="008358E9" w:rsidRPr="008358E9">
        <w:t>Details</w:t>
      </w:r>
      <w:proofErr w:type="spellEnd"/>
      <w:r w:rsidR="008358E9" w:rsidRPr="008358E9">
        <w:t xml:space="preserve"> </w:t>
      </w:r>
      <w:proofErr w:type="spellStart"/>
      <w:r w:rsidR="008358E9" w:rsidRPr="008358E9">
        <w:t>for</w:t>
      </w:r>
      <w:proofErr w:type="spellEnd"/>
      <w:r w:rsidR="008358E9" w:rsidRPr="008358E9">
        <w:t xml:space="preserve"> HTTP </w:t>
      </w:r>
      <w:proofErr w:type="spellStart"/>
      <w:r w:rsidR="008358E9" w:rsidRPr="008358E9">
        <w:t>APIs</w:t>
      </w:r>
      <w:proofErr w:type="spellEnd"/>
      <w:r w:rsidR="008358E9" w:rsidRPr="008358E9">
        <w:t>»</w:t>
      </w:r>
      <w:r w:rsidR="00614032">
        <w:t>.</w:t>
      </w:r>
    </w:p>
    <w:p w14:paraId="321E3D21" w14:textId="0F29D824" w:rsidR="00C4546A" w:rsidRDefault="00C4546A" w:rsidP="00DC4DF4">
      <w:pPr>
        <w:ind w:firstLine="567"/>
      </w:pPr>
      <w:r>
        <w:t>Например, при попытке отправки запроса</w:t>
      </w:r>
      <w:r w:rsidRPr="00C4546A">
        <w:t xml:space="preserve"> </w:t>
      </w:r>
      <w:r>
        <w:rPr>
          <w:lang w:val="en-US"/>
        </w:rPr>
        <w:t>POST</w:t>
      </w:r>
      <w:r w:rsidRPr="00C4546A">
        <w:t xml:space="preserve"> /</w:t>
      </w:r>
      <w:proofErr w:type="spellStart"/>
      <w:r>
        <w:rPr>
          <w:lang w:val="en-US"/>
        </w:rPr>
        <w:t>api</w:t>
      </w:r>
      <w:proofErr w:type="spellEnd"/>
      <w:r w:rsidRPr="00C4546A">
        <w:t>/</w:t>
      </w:r>
      <w:r>
        <w:rPr>
          <w:lang w:val="en-US"/>
        </w:rPr>
        <w:t>user</w:t>
      </w:r>
      <w:r>
        <w:t xml:space="preserve"> с пустым телом, получаем результат, представленный на рис. 57.</w:t>
      </w:r>
      <w:r w:rsidR="00767993">
        <w:t xml:space="preserve"> При отправке того же запроса со значениями в теле, которые не удовлетворяют условиям длины строки, получаем результат, представленный на рис. 58.</w:t>
      </w:r>
    </w:p>
    <w:p w14:paraId="2B70FA54" w14:textId="2840207D" w:rsidR="00C4546A" w:rsidRDefault="00C4546A" w:rsidP="00C4546A"/>
    <w:p w14:paraId="3F2B2930" w14:textId="674E1DCB" w:rsidR="00C4546A" w:rsidRDefault="00C4546A" w:rsidP="00C4546A">
      <w:pPr>
        <w:jc w:val="center"/>
      </w:pPr>
      <w:r w:rsidRPr="00C4546A">
        <w:drawing>
          <wp:inline distT="0" distB="0" distL="0" distR="0" wp14:anchorId="133165D1" wp14:editId="100BDAEB">
            <wp:extent cx="3482340" cy="3761435"/>
            <wp:effectExtent l="0" t="0" r="381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93739" cy="377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F1A7" w14:textId="53559BDF" w:rsidR="00C4546A" w:rsidRDefault="00C4546A" w:rsidP="00C4546A">
      <w:pPr>
        <w:jc w:val="center"/>
      </w:pPr>
      <w:r>
        <w:t>Рисунок</w:t>
      </w:r>
      <w:r w:rsidRPr="00C4546A">
        <w:t xml:space="preserve"> 57 – </w:t>
      </w:r>
      <w:r>
        <w:t>Ответ</w:t>
      </w:r>
      <w:r w:rsidRPr="00C4546A">
        <w:t xml:space="preserve"> </w:t>
      </w:r>
      <w:r>
        <w:rPr>
          <w:lang w:val="en-US"/>
        </w:rPr>
        <w:t>POST</w:t>
      </w:r>
      <w:r w:rsidRPr="00C4546A">
        <w:t xml:space="preserve"> /</w:t>
      </w:r>
      <w:proofErr w:type="spellStart"/>
      <w:r>
        <w:rPr>
          <w:lang w:val="en-US"/>
        </w:rPr>
        <w:t>api</w:t>
      </w:r>
      <w:proofErr w:type="spellEnd"/>
      <w:r w:rsidRPr="00C4546A">
        <w:t>/</w:t>
      </w:r>
      <w:r>
        <w:rPr>
          <w:lang w:val="en-US"/>
        </w:rPr>
        <w:t>user</w:t>
      </w:r>
      <w:r>
        <w:t xml:space="preserve"> с пустым телом запроса</w:t>
      </w:r>
    </w:p>
    <w:p w14:paraId="16498CBC" w14:textId="1EA8D028" w:rsidR="00767993" w:rsidRDefault="00767993" w:rsidP="00767993"/>
    <w:p w14:paraId="4D46496D" w14:textId="0438A028" w:rsidR="00767993" w:rsidRDefault="00767993" w:rsidP="00767993">
      <w:pPr>
        <w:jc w:val="center"/>
      </w:pPr>
      <w:r w:rsidRPr="00767993">
        <w:lastRenderedPageBreak/>
        <w:drawing>
          <wp:inline distT="0" distB="0" distL="0" distR="0" wp14:anchorId="6B1DD253" wp14:editId="2F22BC16">
            <wp:extent cx="3688080" cy="3809524"/>
            <wp:effectExtent l="0" t="0" r="762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94247" cy="38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DAB4" w14:textId="1451CDED" w:rsidR="00767993" w:rsidRDefault="00767993" w:rsidP="00767993">
      <w:pPr>
        <w:jc w:val="center"/>
      </w:pPr>
      <w:r>
        <w:t>Рисунок</w:t>
      </w:r>
      <w:r w:rsidRPr="00714BD5">
        <w:t xml:space="preserve"> 58 </w:t>
      </w:r>
      <w:r w:rsidR="00714BD5" w:rsidRPr="00714BD5">
        <w:t>–</w:t>
      </w:r>
      <w:r w:rsidRPr="00714BD5">
        <w:t xml:space="preserve"> </w:t>
      </w:r>
      <w:r w:rsidR="00714BD5">
        <w:t>Ответ</w:t>
      </w:r>
      <w:r w:rsidR="00714BD5" w:rsidRPr="00714BD5">
        <w:t xml:space="preserve"> </w:t>
      </w:r>
      <w:r w:rsidR="00714BD5">
        <w:rPr>
          <w:lang w:val="en-US"/>
        </w:rPr>
        <w:t>POST</w:t>
      </w:r>
      <w:r w:rsidR="00714BD5" w:rsidRPr="00714BD5">
        <w:t xml:space="preserve"> /</w:t>
      </w:r>
      <w:proofErr w:type="spellStart"/>
      <w:r w:rsidR="00714BD5">
        <w:rPr>
          <w:lang w:val="en-US"/>
        </w:rPr>
        <w:t>api</w:t>
      </w:r>
      <w:proofErr w:type="spellEnd"/>
      <w:r w:rsidR="00714BD5" w:rsidRPr="00714BD5">
        <w:t>/</w:t>
      </w:r>
      <w:r w:rsidR="00714BD5">
        <w:rPr>
          <w:lang w:val="en-US"/>
        </w:rPr>
        <w:t>user</w:t>
      </w:r>
      <w:r w:rsidR="00714BD5">
        <w:t xml:space="preserve"> с </w:t>
      </w:r>
      <w:proofErr w:type="spellStart"/>
      <w:r w:rsidR="00714BD5">
        <w:t>невалидной</w:t>
      </w:r>
      <w:proofErr w:type="spellEnd"/>
      <w:r w:rsidR="00714BD5">
        <w:t xml:space="preserve"> длиной</w:t>
      </w:r>
    </w:p>
    <w:p w14:paraId="2155C508" w14:textId="727485C4" w:rsidR="00D263BD" w:rsidRDefault="00D263BD" w:rsidP="00D263BD"/>
    <w:p w14:paraId="7B3CA371" w14:textId="326AE21F" w:rsidR="00D263BD" w:rsidRDefault="00D263BD" w:rsidP="00D263BD">
      <w:pPr>
        <w:ind w:firstLine="567"/>
      </w:pPr>
      <w:r>
        <w:t>При отправке запроса</w:t>
      </w:r>
      <w:r w:rsidRPr="00D263BD">
        <w:t xml:space="preserve"> </w:t>
      </w:r>
      <w:r>
        <w:rPr>
          <w:lang w:val="en-US"/>
        </w:rPr>
        <w:t>POST</w:t>
      </w:r>
      <w:r w:rsidRPr="00D263BD">
        <w:t xml:space="preserve"> /</w:t>
      </w:r>
      <w:proofErr w:type="spellStart"/>
      <w:r>
        <w:rPr>
          <w:lang w:val="en-US"/>
        </w:rPr>
        <w:t>api</w:t>
      </w:r>
      <w:proofErr w:type="spellEnd"/>
      <w:r w:rsidRPr="00D263BD">
        <w:t>/</w:t>
      </w:r>
      <w:r>
        <w:rPr>
          <w:lang w:val="en-US"/>
        </w:rPr>
        <w:t>client</w:t>
      </w:r>
      <w:r>
        <w:t xml:space="preserve"> с пустым телом запроса получаем результат, представленный на рис. 59.</w:t>
      </w:r>
    </w:p>
    <w:p w14:paraId="497190B5" w14:textId="24C95A9B" w:rsidR="00D263BD" w:rsidRDefault="00D263BD" w:rsidP="00D263BD"/>
    <w:p w14:paraId="5BA5A088" w14:textId="3A3B8EB3" w:rsidR="00D263BD" w:rsidRDefault="00D263BD" w:rsidP="00D263BD">
      <w:pPr>
        <w:jc w:val="center"/>
      </w:pPr>
      <w:r w:rsidRPr="00D263BD">
        <w:drawing>
          <wp:inline distT="0" distB="0" distL="0" distR="0" wp14:anchorId="1813B93F" wp14:editId="6CE68019">
            <wp:extent cx="3665220" cy="404461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76493" cy="405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156" w14:textId="2FBAC52A" w:rsidR="00D263BD" w:rsidRDefault="00D263BD" w:rsidP="00D263BD">
      <w:pPr>
        <w:jc w:val="center"/>
      </w:pPr>
      <w:r>
        <w:t>Рисунок</w:t>
      </w:r>
      <w:r w:rsidRPr="00D263BD">
        <w:t xml:space="preserve"> 59 – </w:t>
      </w:r>
      <w:r>
        <w:t>Ответ</w:t>
      </w:r>
      <w:r w:rsidRPr="00D263BD">
        <w:t xml:space="preserve"> </w:t>
      </w:r>
      <w:r>
        <w:rPr>
          <w:lang w:val="en-US"/>
        </w:rPr>
        <w:t>POST</w:t>
      </w:r>
      <w:r w:rsidRPr="00D263BD">
        <w:t xml:space="preserve"> /</w:t>
      </w:r>
      <w:proofErr w:type="spellStart"/>
      <w:r>
        <w:rPr>
          <w:lang w:val="en-US"/>
        </w:rPr>
        <w:t>api</w:t>
      </w:r>
      <w:proofErr w:type="spellEnd"/>
      <w:r w:rsidRPr="00D263BD">
        <w:t>/</w:t>
      </w:r>
      <w:r>
        <w:rPr>
          <w:lang w:val="en-US"/>
        </w:rPr>
        <w:t>client</w:t>
      </w:r>
      <w:r w:rsidRPr="00D263BD">
        <w:t xml:space="preserve"> </w:t>
      </w:r>
      <w:r>
        <w:t>с</w:t>
      </w:r>
      <w:r w:rsidRPr="00D263BD">
        <w:t xml:space="preserve"> </w:t>
      </w:r>
      <w:r>
        <w:t>пустым телом запроса</w:t>
      </w:r>
    </w:p>
    <w:p w14:paraId="2B2A9F8C" w14:textId="7E7BB08A" w:rsidR="00724C16" w:rsidRDefault="00724C16" w:rsidP="00724C16">
      <w:pPr>
        <w:ind w:firstLine="567"/>
      </w:pPr>
      <w:r>
        <w:lastRenderedPageBreak/>
        <w:t>При отправке запроса</w:t>
      </w:r>
      <w:r w:rsidRPr="00724C16">
        <w:t xml:space="preserve"> </w:t>
      </w:r>
      <w:r>
        <w:rPr>
          <w:lang w:val="en-US"/>
        </w:rPr>
        <w:t>POST</w:t>
      </w:r>
      <w:r w:rsidRPr="00724C16">
        <w:t xml:space="preserve"> /</w:t>
      </w:r>
      <w:proofErr w:type="spellStart"/>
      <w:r>
        <w:rPr>
          <w:lang w:val="en-US"/>
        </w:rPr>
        <w:t>api</w:t>
      </w:r>
      <w:proofErr w:type="spellEnd"/>
      <w:r w:rsidRPr="00724C16">
        <w:t>/</w:t>
      </w:r>
      <w:r>
        <w:rPr>
          <w:lang w:val="en-US"/>
        </w:rPr>
        <w:t>client</w:t>
      </w:r>
      <w:r>
        <w:t>, где в поле «</w:t>
      </w:r>
      <w:r>
        <w:rPr>
          <w:lang w:val="en-US"/>
        </w:rPr>
        <w:t>email</w:t>
      </w:r>
      <w:r>
        <w:t>» в теле запроса содержится значение, которое уже присуще другому клиенту, получаем результат, представленный на рис. 60.</w:t>
      </w:r>
    </w:p>
    <w:p w14:paraId="6A30AAB2" w14:textId="68116593" w:rsidR="00724C16" w:rsidRDefault="00724C16" w:rsidP="00724C16"/>
    <w:p w14:paraId="7E729C5A" w14:textId="0A3798DF" w:rsidR="00724C16" w:rsidRDefault="00724C16" w:rsidP="00724C16">
      <w:pPr>
        <w:jc w:val="center"/>
      </w:pPr>
      <w:r w:rsidRPr="00724C16">
        <w:drawing>
          <wp:inline distT="0" distB="0" distL="0" distR="0" wp14:anchorId="72AAC55D" wp14:editId="0305B191">
            <wp:extent cx="3718560" cy="270762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38272" cy="27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4C3A" w14:textId="6DB2A38D" w:rsidR="00724C16" w:rsidRPr="00724C16" w:rsidRDefault="00724C16" w:rsidP="00724C16">
      <w:pPr>
        <w:jc w:val="center"/>
      </w:pPr>
      <w:r>
        <w:t>Рисунок</w:t>
      </w:r>
      <w:r w:rsidRPr="00724C16">
        <w:t xml:space="preserve"> 60 – </w:t>
      </w:r>
      <w:r>
        <w:t>Ответ</w:t>
      </w:r>
      <w:r w:rsidRPr="00724C16">
        <w:t xml:space="preserve"> </w:t>
      </w:r>
      <w:r>
        <w:rPr>
          <w:lang w:val="en-US"/>
        </w:rPr>
        <w:t>POST</w:t>
      </w:r>
      <w:r w:rsidRPr="00724C16">
        <w:t xml:space="preserve"> /</w:t>
      </w:r>
      <w:proofErr w:type="spellStart"/>
      <w:r>
        <w:rPr>
          <w:lang w:val="en-US"/>
        </w:rPr>
        <w:t>api</w:t>
      </w:r>
      <w:proofErr w:type="spellEnd"/>
      <w:r w:rsidRPr="00724C16">
        <w:t>/</w:t>
      </w:r>
      <w:r>
        <w:rPr>
          <w:lang w:val="en-US"/>
        </w:rPr>
        <w:t>client</w:t>
      </w:r>
      <w:r w:rsidRPr="00724C16">
        <w:t xml:space="preserve"> </w:t>
      </w:r>
      <w:r>
        <w:t>с</w:t>
      </w:r>
      <w:r w:rsidRPr="00724C16">
        <w:t xml:space="preserve"> </w:t>
      </w:r>
      <w:r>
        <w:t>занятым</w:t>
      </w:r>
      <w:r w:rsidRPr="00724C16">
        <w:t xml:space="preserve"> </w:t>
      </w:r>
      <w:r>
        <w:rPr>
          <w:lang w:val="en-US"/>
        </w:rPr>
        <w:t>email</w:t>
      </w:r>
    </w:p>
    <w:p w14:paraId="73AA7A69" w14:textId="77777777" w:rsidR="00724C16" w:rsidRPr="00724C16" w:rsidRDefault="00724C16" w:rsidP="00724C16"/>
    <w:p w14:paraId="58AE0B28" w14:textId="4050D615" w:rsidR="00D03FBE" w:rsidRDefault="00D03FBE" w:rsidP="00D03FBE">
      <w:pPr>
        <w:ind w:firstLine="567"/>
      </w:pPr>
      <w:r>
        <w:t>При отправке запроса</w:t>
      </w:r>
      <w:r w:rsidRPr="00D03FBE">
        <w:t xml:space="preserve"> </w:t>
      </w:r>
      <w:r>
        <w:rPr>
          <w:lang w:val="en-US"/>
        </w:rPr>
        <w:t>GET</w:t>
      </w:r>
      <w:r w:rsidRPr="00D03FBE">
        <w:t xml:space="preserve"> /</w:t>
      </w:r>
      <w:proofErr w:type="spellStart"/>
      <w:r>
        <w:rPr>
          <w:lang w:val="en-US"/>
        </w:rPr>
        <w:t>api</w:t>
      </w:r>
      <w:proofErr w:type="spellEnd"/>
      <w:r w:rsidRPr="00D03FBE">
        <w:t>/</w:t>
      </w:r>
      <w:r>
        <w:rPr>
          <w:lang w:val="en-US"/>
        </w:rPr>
        <w:t>client</w:t>
      </w:r>
      <w:r w:rsidRPr="00D03FBE">
        <w:t>/10</w:t>
      </w:r>
      <w:r>
        <w:t xml:space="preserve"> при условии того, что клиента с </w:t>
      </w:r>
      <w:r>
        <w:rPr>
          <w:lang w:val="en-US"/>
        </w:rPr>
        <w:t>Id</w:t>
      </w:r>
      <w:r w:rsidRPr="00D03FBE">
        <w:t xml:space="preserve"> = 10</w:t>
      </w:r>
      <w:r>
        <w:t xml:space="preserve"> не существует, получаем результат, представленный на рис. </w:t>
      </w:r>
      <w:r w:rsidR="00A75398">
        <w:t>61</w:t>
      </w:r>
      <w:r>
        <w:t>.</w:t>
      </w:r>
    </w:p>
    <w:p w14:paraId="28580B88" w14:textId="54BF35AC" w:rsidR="00D03FBE" w:rsidRDefault="00D03FBE" w:rsidP="00D03FBE"/>
    <w:p w14:paraId="467AFC73" w14:textId="234E89B2" w:rsidR="00D03FBE" w:rsidRDefault="00D03FBE" w:rsidP="00D03FBE">
      <w:pPr>
        <w:jc w:val="center"/>
      </w:pPr>
      <w:r w:rsidRPr="00D03FBE">
        <w:drawing>
          <wp:inline distT="0" distB="0" distL="0" distR="0" wp14:anchorId="51AB8DD7" wp14:editId="7DB727F3">
            <wp:extent cx="3380459" cy="282702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3444" cy="283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2631" w14:textId="30950D8C" w:rsidR="00D03FBE" w:rsidRDefault="00D03FBE" w:rsidP="00D03FBE">
      <w:pPr>
        <w:jc w:val="center"/>
      </w:pPr>
      <w:r>
        <w:t>Рисунок</w:t>
      </w:r>
      <w:r w:rsidRPr="00D03FBE">
        <w:t xml:space="preserve"> </w:t>
      </w:r>
      <w:r w:rsidR="00A75398">
        <w:t>61</w:t>
      </w:r>
      <w:r w:rsidRPr="00D03FBE">
        <w:t xml:space="preserve"> – </w:t>
      </w:r>
      <w:r>
        <w:t>Ответ</w:t>
      </w:r>
      <w:r w:rsidRPr="00D03FBE">
        <w:t xml:space="preserve"> </w:t>
      </w:r>
      <w:r>
        <w:rPr>
          <w:lang w:val="en-US"/>
        </w:rPr>
        <w:t>GET</w:t>
      </w:r>
      <w:r w:rsidRPr="00D03FBE">
        <w:t xml:space="preserve"> /</w:t>
      </w:r>
      <w:proofErr w:type="spellStart"/>
      <w:r>
        <w:rPr>
          <w:lang w:val="en-US"/>
        </w:rPr>
        <w:t>api</w:t>
      </w:r>
      <w:proofErr w:type="spellEnd"/>
      <w:r w:rsidRPr="00D03FBE">
        <w:t>/</w:t>
      </w:r>
      <w:r>
        <w:rPr>
          <w:lang w:val="en-US"/>
        </w:rPr>
        <w:t>client</w:t>
      </w:r>
      <w:r w:rsidRPr="00D03FBE">
        <w:t xml:space="preserve">/10 </w:t>
      </w:r>
      <w:r>
        <w:t>с</w:t>
      </w:r>
      <w:r w:rsidRPr="00D03FBE">
        <w:t xml:space="preserve"> </w:t>
      </w:r>
      <w:r>
        <w:t>несуществующим клиентом</w:t>
      </w:r>
    </w:p>
    <w:p w14:paraId="0796CC2A" w14:textId="1C7AB1AB" w:rsidR="00D03FBE" w:rsidRDefault="00D03FBE" w:rsidP="00AE4C3E"/>
    <w:p w14:paraId="4065D1D3" w14:textId="1058ECDB" w:rsidR="00AE4C3E" w:rsidRDefault="00AE4C3E" w:rsidP="00AE4C3E">
      <w:pPr>
        <w:ind w:firstLine="567"/>
      </w:pPr>
      <w:r>
        <w:t>При отправке запроса</w:t>
      </w:r>
      <w:r w:rsidRPr="00AE4C3E">
        <w:t xml:space="preserve"> </w:t>
      </w:r>
      <w:r>
        <w:rPr>
          <w:lang w:val="en-US"/>
        </w:rPr>
        <w:t>DELETE</w:t>
      </w:r>
      <w:r w:rsidRPr="00AE4C3E">
        <w:t xml:space="preserve"> /</w:t>
      </w:r>
      <w:proofErr w:type="spellStart"/>
      <w:r>
        <w:rPr>
          <w:lang w:val="en-US"/>
        </w:rPr>
        <w:t>api</w:t>
      </w:r>
      <w:proofErr w:type="spellEnd"/>
      <w:r w:rsidRPr="00AE4C3E">
        <w:t>/</w:t>
      </w:r>
      <w:r>
        <w:rPr>
          <w:lang w:val="en-US"/>
        </w:rPr>
        <w:t>client</w:t>
      </w:r>
      <w:r w:rsidRPr="00AE4C3E">
        <w:t>/3</w:t>
      </w:r>
      <w:r>
        <w:t xml:space="preserve"> при условии того, что клиент не существует, получаем результат</w:t>
      </w:r>
      <w:bookmarkStart w:id="10" w:name="_GoBack"/>
      <w:bookmarkEnd w:id="10"/>
      <w:r>
        <w:t>, представленный на рис. 62.</w:t>
      </w:r>
    </w:p>
    <w:p w14:paraId="0B9B208A" w14:textId="593C0474" w:rsidR="00AE4C3E" w:rsidRDefault="00AE4C3E" w:rsidP="00AE4C3E"/>
    <w:p w14:paraId="6E83CA6D" w14:textId="137A611A" w:rsidR="00AE4C3E" w:rsidRDefault="00AE4C3E" w:rsidP="00AE4C3E">
      <w:pPr>
        <w:jc w:val="center"/>
      </w:pPr>
      <w:r w:rsidRPr="00AE4C3E">
        <w:lastRenderedPageBreak/>
        <w:drawing>
          <wp:inline distT="0" distB="0" distL="0" distR="0" wp14:anchorId="0115EAFB" wp14:editId="05990744">
            <wp:extent cx="3406140" cy="2879181"/>
            <wp:effectExtent l="0" t="0" r="381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11620" cy="28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723" w14:textId="14BC752C" w:rsidR="00D03FBE" w:rsidRPr="00AE4C3E" w:rsidRDefault="00AE4C3E" w:rsidP="008952DC">
      <w:pPr>
        <w:jc w:val="center"/>
      </w:pPr>
      <w:r>
        <w:t>Рисунок</w:t>
      </w:r>
      <w:r w:rsidRPr="00AE4C3E">
        <w:t xml:space="preserve"> 62 – </w:t>
      </w:r>
      <w:r>
        <w:t>Ответ</w:t>
      </w:r>
      <w:r w:rsidRPr="00AE4C3E">
        <w:t xml:space="preserve"> </w:t>
      </w:r>
      <w:r>
        <w:rPr>
          <w:lang w:val="en-US"/>
        </w:rPr>
        <w:t>DELETE</w:t>
      </w:r>
      <w:r w:rsidRPr="00AE4C3E">
        <w:t xml:space="preserve"> /</w:t>
      </w:r>
      <w:proofErr w:type="spellStart"/>
      <w:r>
        <w:rPr>
          <w:lang w:val="en-US"/>
        </w:rPr>
        <w:t>api</w:t>
      </w:r>
      <w:proofErr w:type="spellEnd"/>
      <w:r w:rsidRPr="00AE4C3E">
        <w:t>/</w:t>
      </w:r>
      <w:r>
        <w:rPr>
          <w:lang w:val="en-US"/>
        </w:rPr>
        <w:t>client</w:t>
      </w:r>
      <w:r w:rsidRPr="00AE4C3E">
        <w:t xml:space="preserve">/3 </w:t>
      </w:r>
      <w:r>
        <w:t>с</w:t>
      </w:r>
      <w:r w:rsidRPr="00AE4C3E">
        <w:t xml:space="preserve"> </w:t>
      </w:r>
      <w:r>
        <w:t>несуществующим клиентом</w:t>
      </w:r>
    </w:p>
    <w:p w14:paraId="514AEF04" w14:textId="5860467D" w:rsidR="00B86058" w:rsidRPr="00D65543" w:rsidRDefault="00B86058" w:rsidP="00B86058">
      <w:pPr>
        <w:pStyle w:val="2"/>
      </w:pPr>
      <w:bookmarkStart w:id="11" w:name="_Toc224476446"/>
      <w:r>
        <w:t xml:space="preserve">3.5 Описание </w:t>
      </w:r>
      <w:r>
        <w:rPr>
          <w:lang w:val="en-US"/>
        </w:rPr>
        <w:t>README</w:t>
      </w:r>
      <w:bookmarkEnd w:id="11"/>
    </w:p>
    <w:p w14:paraId="007D07E7" w14:textId="3BD4C052" w:rsidR="007C028C" w:rsidRPr="007C028C" w:rsidRDefault="007C028C" w:rsidP="007C028C">
      <w:proofErr w:type="spellStart"/>
      <w:r>
        <w:t>фыв</w:t>
      </w:r>
      <w:proofErr w:type="spellEnd"/>
    </w:p>
    <w:p w14:paraId="42AD7677" w14:textId="7FE47FD9" w:rsidR="00B86058" w:rsidRPr="00B86058" w:rsidRDefault="00B86058" w:rsidP="000839E7">
      <w:pPr>
        <w:spacing w:after="160" w:line="259" w:lineRule="auto"/>
        <w:jc w:val="left"/>
      </w:pPr>
      <w:r>
        <w:br w:type="page"/>
      </w:r>
    </w:p>
    <w:p w14:paraId="5491BCF7" w14:textId="5AE822E1" w:rsidR="008A1CBF" w:rsidRPr="006A4986" w:rsidRDefault="00F70462" w:rsidP="006A4986">
      <w:pPr>
        <w:pStyle w:val="1"/>
        <w:ind w:firstLine="0"/>
        <w:jc w:val="center"/>
      </w:pPr>
      <w:bookmarkStart w:id="12" w:name="_Toc224476447"/>
      <w:r>
        <w:lastRenderedPageBreak/>
        <w:t xml:space="preserve">Приложение А. </w:t>
      </w:r>
      <w:r w:rsidR="00620D0B">
        <w:rPr>
          <w:lang w:val="en-US"/>
        </w:rPr>
        <w:t>README</w:t>
      </w:r>
      <w:r w:rsidR="00620D0B" w:rsidRPr="00620D0B">
        <w:t>.</w:t>
      </w:r>
      <w:r w:rsidR="00620D0B">
        <w:rPr>
          <w:lang w:val="en-US"/>
        </w:rPr>
        <w:t>md</w:t>
      </w:r>
      <w:bookmarkEnd w:id="12"/>
    </w:p>
    <w:sectPr w:rsidR="008A1CBF" w:rsidRPr="006A4986" w:rsidSect="0085067B">
      <w:type w:val="continuous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4D8B2" w14:textId="77777777" w:rsidR="0092765F" w:rsidRDefault="0092765F" w:rsidP="0085067B">
      <w:r>
        <w:separator/>
      </w:r>
    </w:p>
  </w:endnote>
  <w:endnote w:type="continuationSeparator" w:id="0">
    <w:p w14:paraId="1CD8A7AE" w14:textId="77777777" w:rsidR="0092765F" w:rsidRDefault="0092765F" w:rsidP="0085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53367" w14:textId="77777777" w:rsidR="0092765F" w:rsidRDefault="0092765F" w:rsidP="0085067B">
      <w:r>
        <w:separator/>
      </w:r>
    </w:p>
  </w:footnote>
  <w:footnote w:type="continuationSeparator" w:id="0">
    <w:p w14:paraId="1728917A" w14:textId="77777777" w:rsidR="0092765F" w:rsidRDefault="0092765F" w:rsidP="0085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0656729"/>
      <w:docPartObj>
        <w:docPartGallery w:val="Page Numbers (Top of Page)"/>
        <w:docPartUnique/>
      </w:docPartObj>
    </w:sdtPr>
    <w:sdtContent>
      <w:p w14:paraId="4E2E62B1" w14:textId="77777777" w:rsidR="00DC4DF4" w:rsidRDefault="00DC4DF4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CFB57" w14:textId="77777777" w:rsidR="00DC4DF4" w:rsidRDefault="00DC4DF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D04E4"/>
    <w:multiLevelType w:val="hybridMultilevel"/>
    <w:tmpl w:val="2AEAB5D6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512D6"/>
    <w:multiLevelType w:val="hybridMultilevel"/>
    <w:tmpl w:val="9B62A03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E297A73"/>
    <w:multiLevelType w:val="hybridMultilevel"/>
    <w:tmpl w:val="D28E50C6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892162"/>
    <w:multiLevelType w:val="hybridMultilevel"/>
    <w:tmpl w:val="9398C140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D101DBB"/>
    <w:multiLevelType w:val="hybridMultilevel"/>
    <w:tmpl w:val="9648DAFE"/>
    <w:lvl w:ilvl="0" w:tplc="04190019">
      <w:start w:val="1"/>
      <w:numFmt w:val="lowerLetter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5" w15:restartNumberingAfterBreak="0">
    <w:nsid w:val="37F14DB7"/>
    <w:multiLevelType w:val="hybridMultilevel"/>
    <w:tmpl w:val="4AFE6570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92C5A9C"/>
    <w:multiLevelType w:val="hybridMultilevel"/>
    <w:tmpl w:val="9372FAE4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7F35708"/>
    <w:multiLevelType w:val="hybridMultilevel"/>
    <w:tmpl w:val="1C00B714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B163627"/>
    <w:multiLevelType w:val="hybridMultilevel"/>
    <w:tmpl w:val="2DB868BE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18D10F3"/>
    <w:multiLevelType w:val="hybridMultilevel"/>
    <w:tmpl w:val="9B62A03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9FB728F"/>
    <w:multiLevelType w:val="hybridMultilevel"/>
    <w:tmpl w:val="9648DAFE"/>
    <w:lvl w:ilvl="0" w:tplc="04190019">
      <w:start w:val="1"/>
      <w:numFmt w:val="lowerLetter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1" w15:restartNumberingAfterBreak="0">
    <w:nsid w:val="7BA405BC"/>
    <w:multiLevelType w:val="hybridMultilevel"/>
    <w:tmpl w:val="418E3C70"/>
    <w:lvl w:ilvl="0" w:tplc="D870DB7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10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6"/>
  </w:num>
  <w:num w:numId="10">
    <w:abstractNumId w:val="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1F"/>
    <w:rsid w:val="000032D7"/>
    <w:rsid w:val="00004A33"/>
    <w:rsid w:val="0001507E"/>
    <w:rsid w:val="00015420"/>
    <w:rsid w:val="00015445"/>
    <w:rsid w:val="00016FC6"/>
    <w:rsid w:val="000220F7"/>
    <w:rsid w:val="00022C02"/>
    <w:rsid w:val="000341AD"/>
    <w:rsid w:val="00040DAE"/>
    <w:rsid w:val="000433D2"/>
    <w:rsid w:val="00044F36"/>
    <w:rsid w:val="00051105"/>
    <w:rsid w:val="00052834"/>
    <w:rsid w:val="00054DD0"/>
    <w:rsid w:val="00061205"/>
    <w:rsid w:val="000652AB"/>
    <w:rsid w:val="00075B79"/>
    <w:rsid w:val="00075DEE"/>
    <w:rsid w:val="0007604D"/>
    <w:rsid w:val="000839E7"/>
    <w:rsid w:val="00085484"/>
    <w:rsid w:val="000863B3"/>
    <w:rsid w:val="000951CA"/>
    <w:rsid w:val="000A5AC3"/>
    <w:rsid w:val="000B0E26"/>
    <w:rsid w:val="000B6CB2"/>
    <w:rsid w:val="000D592F"/>
    <w:rsid w:val="000D599E"/>
    <w:rsid w:val="000E05CA"/>
    <w:rsid w:val="000F2836"/>
    <w:rsid w:val="000F4659"/>
    <w:rsid w:val="000F4D65"/>
    <w:rsid w:val="000F76BE"/>
    <w:rsid w:val="000F791F"/>
    <w:rsid w:val="00100295"/>
    <w:rsid w:val="00100D9E"/>
    <w:rsid w:val="00105ED2"/>
    <w:rsid w:val="001122EC"/>
    <w:rsid w:val="00112314"/>
    <w:rsid w:val="00117167"/>
    <w:rsid w:val="00122CE4"/>
    <w:rsid w:val="001232A1"/>
    <w:rsid w:val="00124F9B"/>
    <w:rsid w:val="00126C51"/>
    <w:rsid w:val="00127EE6"/>
    <w:rsid w:val="00131752"/>
    <w:rsid w:val="00135287"/>
    <w:rsid w:val="0014147C"/>
    <w:rsid w:val="00146710"/>
    <w:rsid w:val="0014712F"/>
    <w:rsid w:val="00165FDE"/>
    <w:rsid w:val="001719A8"/>
    <w:rsid w:val="001873F9"/>
    <w:rsid w:val="001875E1"/>
    <w:rsid w:val="001909FA"/>
    <w:rsid w:val="00192161"/>
    <w:rsid w:val="00194838"/>
    <w:rsid w:val="001B4614"/>
    <w:rsid w:val="001C00BE"/>
    <w:rsid w:val="001C587C"/>
    <w:rsid w:val="001D1FF9"/>
    <w:rsid w:val="001D40B1"/>
    <w:rsid w:val="001D5C60"/>
    <w:rsid w:val="001D6DB3"/>
    <w:rsid w:val="001E04BE"/>
    <w:rsid w:val="001E14E9"/>
    <w:rsid w:val="001E16E6"/>
    <w:rsid w:val="00202070"/>
    <w:rsid w:val="002051A5"/>
    <w:rsid w:val="002056E2"/>
    <w:rsid w:val="00217BDB"/>
    <w:rsid w:val="00221198"/>
    <w:rsid w:val="0023416E"/>
    <w:rsid w:val="00235AAA"/>
    <w:rsid w:val="00236997"/>
    <w:rsid w:val="00237B9E"/>
    <w:rsid w:val="002432B8"/>
    <w:rsid w:val="0025352E"/>
    <w:rsid w:val="00257C3A"/>
    <w:rsid w:val="002612D5"/>
    <w:rsid w:val="00265C44"/>
    <w:rsid w:val="00265CF6"/>
    <w:rsid w:val="0027001E"/>
    <w:rsid w:val="00272EEB"/>
    <w:rsid w:val="00274916"/>
    <w:rsid w:val="00281015"/>
    <w:rsid w:val="00281073"/>
    <w:rsid w:val="00293CD0"/>
    <w:rsid w:val="00295C96"/>
    <w:rsid w:val="002A2BD0"/>
    <w:rsid w:val="002A4346"/>
    <w:rsid w:val="002B48EA"/>
    <w:rsid w:val="002B560A"/>
    <w:rsid w:val="002B658E"/>
    <w:rsid w:val="002B7CBB"/>
    <w:rsid w:val="002C22C7"/>
    <w:rsid w:val="002C5F92"/>
    <w:rsid w:val="002D2405"/>
    <w:rsid w:val="002D25DE"/>
    <w:rsid w:val="002D32EB"/>
    <w:rsid w:val="002D4DCC"/>
    <w:rsid w:val="002E0225"/>
    <w:rsid w:val="002E2B85"/>
    <w:rsid w:val="002E5F3E"/>
    <w:rsid w:val="002E6DC7"/>
    <w:rsid w:val="002E7852"/>
    <w:rsid w:val="002F1367"/>
    <w:rsid w:val="002F17CD"/>
    <w:rsid w:val="002F242E"/>
    <w:rsid w:val="00302C35"/>
    <w:rsid w:val="0031338E"/>
    <w:rsid w:val="003162C7"/>
    <w:rsid w:val="003177E8"/>
    <w:rsid w:val="0032344F"/>
    <w:rsid w:val="00326321"/>
    <w:rsid w:val="0033397F"/>
    <w:rsid w:val="0033516E"/>
    <w:rsid w:val="0033706C"/>
    <w:rsid w:val="00346569"/>
    <w:rsid w:val="003479FA"/>
    <w:rsid w:val="0035201B"/>
    <w:rsid w:val="00354B9E"/>
    <w:rsid w:val="00360AAE"/>
    <w:rsid w:val="003638CF"/>
    <w:rsid w:val="003646A1"/>
    <w:rsid w:val="00370AFB"/>
    <w:rsid w:val="003725E0"/>
    <w:rsid w:val="003739BC"/>
    <w:rsid w:val="003833EC"/>
    <w:rsid w:val="0038628A"/>
    <w:rsid w:val="00390709"/>
    <w:rsid w:val="003961CB"/>
    <w:rsid w:val="00396F22"/>
    <w:rsid w:val="003A122C"/>
    <w:rsid w:val="003A2F19"/>
    <w:rsid w:val="003A38A8"/>
    <w:rsid w:val="003A3979"/>
    <w:rsid w:val="003A5076"/>
    <w:rsid w:val="003B133D"/>
    <w:rsid w:val="003B31CF"/>
    <w:rsid w:val="003B4932"/>
    <w:rsid w:val="003B6E98"/>
    <w:rsid w:val="003B7D79"/>
    <w:rsid w:val="003C4BA2"/>
    <w:rsid w:val="003C4BC2"/>
    <w:rsid w:val="003D0932"/>
    <w:rsid w:val="003D0A7C"/>
    <w:rsid w:val="003E0D87"/>
    <w:rsid w:val="003E1CFF"/>
    <w:rsid w:val="003E5559"/>
    <w:rsid w:val="003E55A6"/>
    <w:rsid w:val="003E6A94"/>
    <w:rsid w:val="003F665C"/>
    <w:rsid w:val="00403287"/>
    <w:rsid w:val="00411EA7"/>
    <w:rsid w:val="0041736C"/>
    <w:rsid w:val="00420108"/>
    <w:rsid w:val="004201E0"/>
    <w:rsid w:val="004356E0"/>
    <w:rsid w:val="00437328"/>
    <w:rsid w:val="00442917"/>
    <w:rsid w:val="00446253"/>
    <w:rsid w:val="004508C2"/>
    <w:rsid w:val="00454329"/>
    <w:rsid w:val="00454EA8"/>
    <w:rsid w:val="004563CF"/>
    <w:rsid w:val="00457236"/>
    <w:rsid w:val="004634EB"/>
    <w:rsid w:val="00464589"/>
    <w:rsid w:val="00464FF2"/>
    <w:rsid w:val="00467494"/>
    <w:rsid w:val="00470C51"/>
    <w:rsid w:val="0047143D"/>
    <w:rsid w:val="00471B85"/>
    <w:rsid w:val="00472C45"/>
    <w:rsid w:val="0047380F"/>
    <w:rsid w:val="00474CB5"/>
    <w:rsid w:val="004752A3"/>
    <w:rsid w:val="0048202C"/>
    <w:rsid w:val="004826E1"/>
    <w:rsid w:val="004836E6"/>
    <w:rsid w:val="00483707"/>
    <w:rsid w:val="004840E9"/>
    <w:rsid w:val="00484EC8"/>
    <w:rsid w:val="004919E3"/>
    <w:rsid w:val="004A0006"/>
    <w:rsid w:val="004A0F4C"/>
    <w:rsid w:val="004A13DD"/>
    <w:rsid w:val="004A233A"/>
    <w:rsid w:val="004A2389"/>
    <w:rsid w:val="004A349F"/>
    <w:rsid w:val="004A69F0"/>
    <w:rsid w:val="004B0E42"/>
    <w:rsid w:val="004B3336"/>
    <w:rsid w:val="004B3E2A"/>
    <w:rsid w:val="004B4AB7"/>
    <w:rsid w:val="004B5957"/>
    <w:rsid w:val="004C13E8"/>
    <w:rsid w:val="004C5A3A"/>
    <w:rsid w:val="004C7EE0"/>
    <w:rsid w:val="004D160A"/>
    <w:rsid w:val="004D1E3B"/>
    <w:rsid w:val="004D4C6A"/>
    <w:rsid w:val="004D65FC"/>
    <w:rsid w:val="004E40EF"/>
    <w:rsid w:val="004E5212"/>
    <w:rsid w:val="004F0332"/>
    <w:rsid w:val="004F09FF"/>
    <w:rsid w:val="004F1A1E"/>
    <w:rsid w:val="004F245F"/>
    <w:rsid w:val="004F4EF6"/>
    <w:rsid w:val="004F595D"/>
    <w:rsid w:val="004F6253"/>
    <w:rsid w:val="004F68B3"/>
    <w:rsid w:val="00502DB6"/>
    <w:rsid w:val="00503176"/>
    <w:rsid w:val="00504396"/>
    <w:rsid w:val="00505EAD"/>
    <w:rsid w:val="00506054"/>
    <w:rsid w:val="005076D0"/>
    <w:rsid w:val="005109EE"/>
    <w:rsid w:val="00512DD7"/>
    <w:rsid w:val="00513870"/>
    <w:rsid w:val="00513C9C"/>
    <w:rsid w:val="00527F63"/>
    <w:rsid w:val="00535F8F"/>
    <w:rsid w:val="00543260"/>
    <w:rsid w:val="00551D6F"/>
    <w:rsid w:val="0055308A"/>
    <w:rsid w:val="005555E7"/>
    <w:rsid w:val="00564E88"/>
    <w:rsid w:val="00571864"/>
    <w:rsid w:val="00575367"/>
    <w:rsid w:val="005807B6"/>
    <w:rsid w:val="00585570"/>
    <w:rsid w:val="00587641"/>
    <w:rsid w:val="00587BEA"/>
    <w:rsid w:val="00593434"/>
    <w:rsid w:val="005A0CD8"/>
    <w:rsid w:val="005A2D57"/>
    <w:rsid w:val="005A301D"/>
    <w:rsid w:val="005B5D78"/>
    <w:rsid w:val="005C0265"/>
    <w:rsid w:val="005C16A7"/>
    <w:rsid w:val="005C52A1"/>
    <w:rsid w:val="005D5192"/>
    <w:rsid w:val="005D5268"/>
    <w:rsid w:val="005D5CA6"/>
    <w:rsid w:val="005D6F9F"/>
    <w:rsid w:val="005E2A58"/>
    <w:rsid w:val="005E2E94"/>
    <w:rsid w:val="005E3406"/>
    <w:rsid w:val="005E4145"/>
    <w:rsid w:val="005E5452"/>
    <w:rsid w:val="005E6137"/>
    <w:rsid w:val="005E6965"/>
    <w:rsid w:val="005F3852"/>
    <w:rsid w:val="005F765E"/>
    <w:rsid w:val="00600766"/>
    <w:rsid w:val="006008CF"/>
    <w:rsid w:val="00603F7F"/>
    <w:rsid w:val="00610FF1"/>
    <w:rsid w:val="0061211E"/>
    <w:rsid w:val="00614032"/>
    <w:rsid w:val="00616181"/>
    <w:rsid w:val="006161A0"/>
    <w:rsid w:val="00620D0B"/>
    <w:rsid w:val="00625868"/>
    <w:rsid w:val="0063242A"/>
    <w:rsid w:val="00633C4F"/>
    <w:rsid w:val="00635F4A"/>
    <w:rsid w:val="00642A33"/>
    <w:rsid w:val="00644B28"/>
    <w:rsid w:val="006530B5"/>
    <w:rsid w:val="006533AB"/>
    <w:rsid w:val="00663C97"/>
    <w:rsid w:val="00682CF2"/>
    <w:rsid w:val="00692356"/>
    <w:rsid w:val="00692B2C"/>
    <w:rsid w:val="006A4986"/>
    <w:rsid w:val="006A6EEB"/>
    <w:rsid w:val="006B3F01"/>
    <w:rsid w:val="006B6C54"/>
    <w:rsid w:val="006B707B"/>
    <w:rsid w:val="006B7352"/>
    <w:rsid w:val="006C02DF"/>
    <w:rsid w:val="006D08DC"/>
    <w:rsid w:val="006D394A"/>
    <w:rsid w:val="006D4F65"/>
    <w:rsid w:val="006D55A2"/>
    <w:rsid w:val="006D69E5"/>
    <w:rsid w:val="006E14BD"/>
    <w:rsid w:val="006E21F2"/>
    <w:rsid w:val="006E4F7A"/>
    <w:rsid w:val="006F1DA7"/>
    <w:rsid w:val="006F28B3"/>
    <w:rsid w:val="006F6916"/>
    <w:rsid w:val="00710C5A"/>
    <w:rsid w:val="007116F9"/>
    <w:rsid w:val="00712161"/>
    <w:rsid w:val="00712A32"/>
    <w:rsid w:val="00713479"/>
    <w:rsid w:val="00714BD5"/>
    <w:rsid w:val="007214E1"/>
    <w:rsid w:val="00723F27"/>
    <w:rsid w:val="00724C16"/>
    <w:rsid w:val="007344FB"/>
    <w:rsid w:val="007365E5"/>
    <w:rsid w:val="00744996"/>
    <w:rsid w:val="00746AAC"/>
    <w:rsid w:val="00755031"/>
    <w:rsid w:val="007611D2"/>
    <w:rsid w:val="00761AA3"/>
    <w:rsid w:val="00764A33"/>
    <w:rsid w:val="00767993"/>
    <w:rsid w:val="0077293A"/>
    <w:rsid w:val="00773E26"/>
    <w:rsid w:val="007762C6"/>
    <w:rsid w:val="00776571"/>
    <w:rsid w:val="00776AE4"/>
    <w:rsid w:val="00781693"/>
    <w:rsid w:val="00790048"/>
    <w:rsid w:val="00791059"/>
    <w:rsid w:val="00795F14"/>
    <w:rsid w:val="007A36F8"/>
    <w:rsid w:val="007A41DD"/>
    <w:rsid w:val="007B459F"/>
    <w:rsid w:val="007B58AC"/>
    <w:rsid w:val="007B687B"/>
    <w:rsid w:val="007B7B6F"/>
    <w:rsid w:val="007C028C"/>
    <w:rsid w:val="007C0BFB"/>
    <w:rsid w:val="007D0CED"/>
    <w:rsid w:val="007D39CE"/>
    <w:rsid w:val="007D7FD0"/>
    <w:rsid w:val="007E246E"/>
    <w:rsid w:val="007E2CC5"/>
    <w:rsid w:val="007E7DD8"/>
    <w:rsid w:val="007F0947"/>
    <w:rsid w:val="007F0ABC"/>
    <w:rsid w:val="007F47C8"/>
    <w:rsid w:val="007F4FB6"/>
    <w:rsid w:val="007F5FF8"/>
    <w:rsid w:val="008001CB"/>
    <w:rsid w:val="00802542"/>
    <w:rsid w:val="00805166"/>
    <w:rsid w:val="008051D0"/>
    <w:rsid w:val="00805F92"/>
    <w:rsid w:val="00811020"/>
    <w:rsid w:val="00812BD8"/>
    <w:rsid w:val="008145C3"/>
    <w:rsid w:val="0081599F"/>
    <w:rsid w:val="0082497D"/>
    <w:rsid w:val="008254AA"/>
    <w:rsid w:val="00830587"/>
    <w:rsid w:val="008358E9"/>
    <w:rsid w:val="008403AD"/>
    <w:rsid w:val="00846217"/>
    <w:rsid w:val="0085004C"/>
    <w:rsid w:val="0085067B"/>
    <w:rsid w:val="00856CD0"/>
    <w:rsid w:val="00857535"/>
    <w:rsid w:val="008641EE"/>
    <w:rsid w:val="00871A2B"/>
    <w:rsid w:val="00872F9F"/>
    <w:rsid w:val="00874249"/>
    <w:rsid w:val="008745DF"/>
    <w:rsid w:val="00885BE3"/>
    <w:rsid w:val="008908E4"/>
    <w:rsid w:val="00892D86"/>
    <w:rsid w:val="00893981"/>
    <w:rsid w:val="00893DB1"/>
    <w:rsid w:val="00895278"/>
    <w:rsid w:val="008952DC"/>
    <w:rsid w:val="008A1CBF"/>
    <w:rsid w:val="008A71C2"/>
    <w:rsid w:val="008C23C4"/>
    <w:rsid w:val="008C4AB0"/>
    <w:rsid w:val="008E1352"/>
    <w:rsid w:val="008E1628"/>
    <w:rsid w:val="008E6B0A"/>
    <w:rsid w:val="008E72BC"/>
    <w:rsid w:val="008F1DE5"/>
    <w:rsid w:val="008F2243"/>
    <w:rsid w:val="008F2782"/>
    <w:rsid w:val="008F280B"/>
    <w:rsid w:val="008F6613"/>
    <w:rsid w:val="008F6D6D"/>
    <w:rsid w:val="008F701F"/>
    <w:rsid w:val="009018EB"/>
    <w:rsid w:val="009030A2"/>
    <w:rsid w:val="00904B41"/>
    <w:rsid w:val="009060EF"/>
    <w:rsid w:val="00907048"/>
    <w:rsid w:val="00915EC6"/>
    <w:rsid w:val="00916923"/>
    <w:rsid w:val="00917140"/>
    <w:rsid w:val="00923CAB"/>
    <w:rsid w:val="0092765F"/>
    <w:rsid w:val="00930C0B"/>
    <w:rsid w:val="00930E7A"/>
    <w:rsid w:val="00931C0D"/>
    <w:rsid w:val="00935108"/>
    <w:rsid w:val="00942620"/>
    <w:rsid w:val="00942FFB"/>
    <w:rsid w:val="009447D9"/>
    <w:rsid w:val="00950398"/>
    <w:rsid w:val="00956745"/>
    <w:rsid w:val="0095757F"/>
    <w:rsid w:val="00962AF2"/>
    <w:rsid w:val="00965759"/>
    <w:rsid w:val="00981758"/>
    <w:rsid w:val="00984D9D"/>
    <w:rsid w:val="009905BF"/>
    <w:rsid w:val="0099074A"/>
    <w:rsid w:val="00990C4B"/>
    <w:rsid w:val="009A06FD"/>
    <w:rsid w:val="009A357C"/>
    <w:rsid w:val="009A4A57"/>
    <w:rsid w:val="009A5664"/>
    <w:rsid w:val="009B6974"/>
    <w:rsid w:val="009C0040"/>
    <w:rsid w:val="009C11D8"/>
    <w:rsid w:val="009C6C62"/>
    <w:rsid w:val="009D0163"/>
    <w:rsid w:val="009D1BDC"/>
    <w:rsid w:val="009D29F5"/>
    <w:rsid w:val="009D617C"/>
    <w:rsid w:val="009D77E3"/>
    <w:rsid w:val="009E2C27"/>
    <w:rsid w:val="009E3A70"/>
    <w:rsid w:val="009E6EF1"/>
    <w:rsid w:val="009F1350"/>
    <w:rsid w:val="009F294F"/>
    <w:rsid w:val="009F29F9"/>
    <w:rsid w:val="00A01917"/>
    <w:rsid w:val="00A054CA"/>
    <w:rsid w:val="00A12FFD"/>
    <w:rsid w:val="00A14BCD"/>
    <w:rsid w:val="00A21701"/>
    <w:rsid w:val="00A3073C"/>
    <w:rsid w:val="00A35FED"/>
    <w:rsid w:val="00A3631B"/>
    <w:rsid w:val="00A406B0"/>
    <w:rsid w:val="00A40C7A"/>
    <w:rsid w:val="00A43B1B"/>
    <w:rsid w:val="00A44F9E"/>
    <w:rsid w:val="00A46FF9"/>
    <w:rsid w:val="00A50AC8"/>
    <w:rsid w:val="00A5435B"/>
    <w:rsid w:val="00A57BD8"/>
    <w:rsid w:val="00A640F7"/>
    <w:rsid w:val="00A6431E"/>
    <w:rsid w:val="00A64645"/>
    <w:rsid w:val="00A75398"/>
    <w:rsid w:val="00A81020"/>
    <w:rsid w:val="00A90497"/>
    <w:rsid w:val="00A9101D"/>
    <w:rsid w:val="00A94443"/>
    <w:rsid w:val="00A950E2"/>
    <w:rsid w:val="00AA790E"/>
    <w:rsid w:val="00AB2F1F"/>
    <w:rsid w:val="00AC3C82"/>
    <w:rsid w:val="00AD03E4"/>
    <w:rsid w:val="00AD4650"/>
    <w:rsid w:val="00AD6317"/>
    <w:rsid w:val="00AE2B45"/>
    <w:rsid w:val="00AE4C3E"/>
    <w:rsid w:val="00AE5B34"/>
    <w:rsid w:val="00AF2939"/>
    <w:rsid w:val="00AF44D4"/>
    <w:rsid w:val="00AF4A3D"/>
    <w:rsid w:val="00AF62C9"/>
    <w:rsid w:val="00B00660"/>
    <w:rsid w:val="00B020B5"/>
    <w:rsid w:val="00B0302E"/>
    <w:rsid w:val="00B111FE"/>
    <w:rsid w:val="00B132B8"/>
    <w:rsid w:val="00B2380C"/>
    <w:rsid w:val="00B24010"/>
    <w:rsid w:val="00B242CA"/>
    <w:rsid w:val="00B25ECF"/>
    <w:rsid w:val="00B3089C"/>
    <w:rsid w:val="00B3524F"/>
    <w:rsid w:val="00B4031F"/>
    <w:rsid w:val="00B40A1B"/>
    <w:rsid w:val="00B415BA"/>
    <w:rsid w:val="00B42FE2"/>
    <w:rsid w:val="00B465E3"/>
    <w:rsid w:val="00B57E57"/>
    <w:rsid w:val="00B6136C"/>
    <w:rsid w:val="00B6404B"/>
    <w:rsid w:val="00B6424E"/>
    <w:rsid w:val="00B670D7"/>
    <w:rsid w:val="00B70804"/>
    <w:rsid w:val="00B72127"/>
    <w:rsid w:val="00B75CDF"/>
    <w:rsid w:val="00B8305C"/>
    <w:rsid w:val="00B8421A"/>
    <w:rsid w:val="00B85217"/>
    <w:rsid w:val="00B86058"/>
    <w:rsid w:val="00B917C5"/>
    <w:rsid w:val="00BA4B52"/>
    <w:rsid w:val="00BA5107"/>
    <w:rsid w:val="00BB0C95"/>
    <w:rsid w:val="00BB32CC"/>
    <w:rsid w:val="00BC2F2E"/>
    <w:rsid w:val="00BC3D64"/>
    <w:rsid w:val="00BC577C"/>
    <w:rsid w:val="00BD04FC"/>
    <w:rsid w:val="00BD2F07"/>
    <w:rsid w:val="00BD3ED8"/>
    <w:rsid w:val="00BE03CD"/>
    <w:rsid w:val="00BE2D97"/>
    <w:rsid w:val="00BE591E"/>
    <w:rsid w:val="00BE6039"/>
    <w:rsid w:val="00BF4240"/>
    <w:rsid w:val="00BF478A"/>
    <w:rsid w:val="00BF6397"/>
    <w:rsid w:val="00BF7A3F"/>
    <w:rsid w:val="00BF7E73"/>
    <w:rsid w:val="00C12B6B"/>
    <w:rsid w:val="00C13D52"/>
    <w:rsid w:val="00C1411C"/>
    <w:rsid w:val="00C15440"/>
    <w:rsid w:val="00C22258"/>
    <w:rsid w:val="00C26567"/>
    <w:rsid w:val="00C32EF9"/>
    <w:rsid w:val="00C36F6F"/>
    <w:rsid w:val="00C377AF"/>
    <w:rsid w:val="00C4546A"/>
    <w:rsid w:val="00C520AD"/>
    <w:rsid w:val="00C52330"/>
    <w:rsid w:val="00C53ADA"/>
    <w:rsid w:val="00C55585"/>
    <w:rsid w:val="00C575C1"/>
    <w:rsid w:val="00C72F2C"/>
    <w:rsid w:val="00C73903"/>
    <w:rsid w:val="00C73AE7"/>
    <w:rsid w:val="00C74AB7"/>
    <w:rsid w:val="00C75CDF"/>
    <w:rsid w:val="00C76750"/>
    <w:rsid w:val="00C90C1E"/>
    <w:rsid w:val="00C9502F"/>
    <w:rsid w:val="00C95E6E"/>
    <w:rsid w:val="00CA0CEF"/>
    <w:rsid w:val="00CA11FE"/>
    <w:rsid w:val="00CA3798"/>
    <w:rsid w:val="00CB25D1"/>
    <w:rsid w:val="00CB39BC"/>
    <w:rsid w:val="00CB6912"/>
    <w:rsid w:val="00CE329C"/>
    <w:rsid w:val="00CE3B4A"/>
    <w:rsid w:val="00CE432E"/>
    <w:rsid w:val="00CF36B3"/>
    <w:rsid w:val="00D008CD"/>
    <w:rsid w:val="00D03FBE"/>
    <w:rsid w:val="00D11890"/>
    <w:rsid w:val="00D16456"/>
    <w:rsid w:val="00D168E4"/>
    <w:rsid w:val="00D17445"/>
    <w:rsid w:val="00D2011A"/>
    <w:rsid w:val="00D23A05"/>
    <w:rsid w:val="00D263BD"/>
    <w:rsid w:val="00D265DE"/>
    <w:rsid w:val="00D2681F"/>
    <w:rsid w:val="00D34426"/>
    <w:rsid w:val="00D358F3"/>
    <w:rsid w:val="00D4007E"/>
    <w:rsid w:val="00D40E19"/>
    <w:rsid w:val="00D45653"/>
    <w:rsid w:val="00D462BC"/>
    <w:rsid w:val="00D478E6"/>
    <w:rsid w:val="00D558F9"/>
    <w:rsid w:val="00D5595D"/>
    <w:rsid w:val="00D624E2"/>
    <w:rsid w:val="00D64B40"/>
    <w:rsid w:val="00D65543"/>
    <w:rsid w:val="00D71AA3"/>
    <w:rsid w:val="00D80B33"/>
    <w:rsid w:val="00D87605"/>
    <w:rsid w:val="00D930C9"/>
    <w:rsid w:val="00DC3E59"/>
    <w:rsid w:val="00DC4DF4"/>
    <w:rsid w:val="00DD6184"/>
    <w:rsid w:val="00DD6C7C"/>
    <w:rsid w:val="00DD717E"/>
    <w:rsid w:val="00DE58CD"/>
    <w:rsid w:val="00DF1F57"/>
    <w:rsid w:val="00DF2FEA"/>
    <w:rsid w:val="00DF440E"/>
    <w:rsid w:val="00E010F0"/>
    <w:rsid w:val="00E01CB9"/>
    <w:rsid w:val="00E07812"/>
    <w:rsid w:val="00E13770"/>
    <w:rsid w:val="00E13E25"/>
    <w:rsid w:val="00E21128"/>
    <w:rsid w:val="00E233D3"/>
    <w:rsid w:val="00E2679E"/>
    <w:rsid w:val="00E27A91"/>
    <w:rsid w:val="00E27F6B"/>
    <w:rsid w:val="00E30FEF"/>
    <w:rsid w:val="00E310A1"/>
    <w:rsid w:val="00E3110C"/>
    <w:rsid w:val="00E343A7"/>
    <w:rsid w:val="00E45EB2"/>
    <w:rsid w:val="00E46933"/>
    <w:rsid w:val="00E529DD"/>
    <w:rsid w:val="00E736FF"/>
    <w:rsid w:val="00E74C1E"/>
    <w:rsid w:val="00E9596D"/>
    <w:rsid w:val="00E97DB3"/>
    <w:rsid w:val="00EA0276"/>
    <w:rsid w:val="00EA1395"/>
    <w:rsid w:val="00EA79C2"/>
    <w:rsid w:val="00ED4B41"/>
    <w:rsid w:val="00EE2AF5"/>
    <w:rsid w:val="00EE544A"/>
    <w:rsid w:val="00EE7676"/>
    <w:rsid w:val="00EE7C37"/>
    <w:rsid w:val="00EF19EA"/>
    <w:rsid w:val="00EF7141"/>
    <w:rsid w:val="00F027AC"/>
    <w:rsid w:val="00F058F4"/>
    <w:rsid w:val="00F16EAD"/>
    <w:rsid w:val="00F2276F"/>
    <w:rsid w:val="00F24D12"/>
    <w:rsid w:val="00F254B3"/>
    <w:rsid w:val="00F27D6F"/>
    <w:rsid w:val="00F30585"/>
    <w:rsid w:val="00F317D9"/>
    <w:rsid w:val="00F32AB0"/>
    <w:rsid w:val="00F37004"/>
    <w:rsid w:val="00F4377B"/>
    <w:rsid w:val="00F44ABD"/>
    <w:rsid w:val="00F45A98"/>
    <w:rsid w:val="00F50BEA"/>
    <w:rsid w:val="00F51231"/>
    <w:rsid w:val="00F51B45"/>
    <w:rsid w:val="00F549E1"/>
    <w:rsid w:val="00F55A18"/>
    <w:rsid w:val="00F55A86"/>
    <w:rsid w:val="00F57A49"/>
    <w:rsid w:val="00F66450"/>
    <w:rsid w:val="00F67A50"/>
    <w:rsid w:val="00F70462"/>
    <w:rsid w:val="00F71840"/>
    <w:rsid w:val="00F757BB"/>
    <w:rsid w:val="00F81090"/>
    <w:rsid w:val="00F862E1"/>
    <w:rsid w:val="00F94AE1"/>
    <w:rsid w:val="00FA1F02"/>
    <w:rsid w:val="00FA3E0D"/>
    <w:rsid w:val="00FA796B"/>
    <w:rsid w:val="00FC0976"/>
    <w:rsid w:val="00FC15B2"/>
    <w:rsid w:val="00FC2C41"/>
    <w:rsid w:val="00FC3364"/>
    <w:rsid w:val="00FD3DD3"/>
    <w:rsid w:val="00FD5988"/>
    <w:rsid w:val="00FE13D9"/>
    <w:rsid w:val="00FE2070"/>
    <w:rsid w:val="00FE2D36"/>
    <w:rsid w:val="00FE3F66"/>
    <w:rsid w:val="00FF0A0C"/>
    <w:rsid w:val="00FF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A63F"/>
  <w15:chartTrackingRefBased/>
  <w15:docId w15:val="{D71DF810-0260-4A78-A278-AF1D6BAF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43A7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09FA"/>
    <w:pPr>
      <w:keepNext/>
      <w:keepLines/>
      <w:spacing w:before="720" w:after="720"/>
      <w:ind w:firstLine="567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9FA"/>
    <w:pPr>
      <w:keepNext/>
      <w:keepLines/>
      <w:spacing w:before="480" w:after="480"/>
      <w:ind w:firstLine="567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909FA"/>
    <w:pPr>
      <w:keepNext/>
      <w:keepLines/>
      <w:spacing w:before="240"/>
      <w:ind w:left="567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9FA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A13DD"/>
    <w:pPr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09FA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header"/>
    <w:basedOn w:val="a"/>
    <w:link w:val="a5"/>
    <w:uiPriority w:val="99"/>
    <w:unhideWhenUsed/>
    <w:rsid w:val="0085067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5067B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85067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5067B"/>
    <w:rPr>
      <w:rFonts w:ascii="Times New Roman" w:hAnsi="Times New Roman"/>
      <w:sz w:val="28"/>
    </w:rPr>
  </w:style>
  <w:style w:type="paragraph" w:styleId="a8">
    <w:name w:val="Title"/>
    <w:basedOn w:val="a"/>
    <w:next w:val="a"/>
    <w:link w:val="a9"/>
    <w:uiPriority w:val="10"/>
    <w:qFormat/>
    <w:rsid w:val="0085067B"/>
    <w:pPr>
      <w:spacing w:before="360" w:after="360"/>
      <w:ind w:firstLine="567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9">
    <w:name w:val="Заголовок Знак"/>
    <w:basedOn w:val="a0"/>
    <w:link w:val="a8"/>
    <w:uiPriority w:val="10"/>
    <w:rsid w:val="0085067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7F4FB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F4FB6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7F4FB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909FA"/>
    <w:rPr>
      <w:rFonts w:ascii="Times New Roman" w:eastAsiaTheme="majorEastAsia" w:hAnsi="Times New Roman" w:cstheme="majorBidi"/>
      <w:sz w:val="28"/>
      <w:szCs w:val="24"/>
    </w:rPr>
  </w:style>
  <w:style w:type="table" w:styleId="ab">
    <w:name w:val="Table Grid"/>
    <w:basedOn w:val="a1"/>
    <w:uiPriority w:val="39"/>
    <w:rsid w:val="00790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A40C7A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1B4614"/>
    <w:pPr>
      <w:spacing w:after="100"/>
      <w:ind w:left="560"/>
    </w:pPr>
  </w:style>
  <w:style w:type="character" w:styleId="ad">
    <w:name w:val="Unresolved Mention"/>
    <w:basedOn w:val="a0"/>
    <w:uiPriority w:val="99"/>
    <w:semiHidden/>
    <w:unhideWhenUsed/>
    <w:rsid w:val="00052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5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tem\Documents\&#1053;&#1072;&#1089;&#1090;&#1088;&#1072;&#1080;&#1074;&#1072;&#1077;&#1084;&#1099;&#1077;%20&#1096;&#1072;&#1073;&#1083;&#1086;&#1085;&#1099;%20Office\&#1054;&#1090;&#1095;&#1077;&#1090;_&#1052;&#1086;&#1088;&#1077;&#1074;&#1040;&#1042;_&#1062;&#1055;&#1048;X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6C0B4-F56C-4F34-A6DF-9E879A046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Отчет_МоревАВ_ЦПИX1.dotx</Template>
  <TotalTime>423</TotalTime>
  <Pages>26</Pages>
  <Words>1681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Морев Артем Владимирович</cp:lastModifiedBy>
  <cp:revision>1012</cp:revision>
  <cp:lastPrinted>2025-10-30T12:27:00Z</cp:lastPrinted>
  <dcterms:created xsi:type="dcterms:W3CDTF">2025-09-12T18:14:00Z</dcterms:created>
  <dcterms:modified xsi:type="dcterms:W3CDTF">2026-03-15T11:50:00Z</dcterms:modified>
</cp:coreProperties>
</file>